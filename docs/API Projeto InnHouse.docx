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963F2F">
        <w:rPr>
          <w:rFonts w:ascii="Segoe UI" w:hAnsi="Segoe UI" w:cs="Segoe UI"/>
          <w:sz w:val="20"/>
          <w:szCs w:val="20"/>
          <w:lang w:val="pt-BR"/>
        </w:rPr>
        <w:t>12/01/2024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Padrão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RestFull</w:t>
      </w:r>
      <w:proofErr w:type="spellEnd"/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homologação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produção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(off-line no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momento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Autenticação (quando aplicável):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Bearer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pt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en</w:t>
      </w:r>
      <w:proofErr w:type="spellEnd"/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es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Up</w:t>
      </w:r>
      <w:proofErr w:type="spellEnd"/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  <w:bookmarkStart w:id="0" w:name="_GoBack"/>
      <w:bookmarkEnd w:id="0"/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 xml:space="preserve">": "vinibarr@hotmail.com", </w:t>
      </w:r>
    </w:p>
    <w:p w:rsidR="0004080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"987654", </w:t>
      </w:r>
    </w:p>
    <w:p w:rsidR="00D0384E" w:rsidRPr="003B1BFD" w:rsidRDefault="00D0384E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ab/>
        <w:t>“</w:t>
      </w:r>
      <w:proofErr w:type="spellStart"/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repeatPass</w:t>
      </w:r>
      <w:proofErr w:type="spellEnd"/>
      <w:proofErr w:type="gramEnd"/>
      <w:r>
        <w:rPr>
          <w:rFonts w:ascii="Segoe UI" w:hAnsi="Segoe UI" w:cs="Segoe UI"/>
          <w:sz w:val="20"/>
          <w:szCs w:val="20"/>
          <w:lang w:val="en-US"/>
        </w:rPr>
        <w:t>”</w:t>
      </w:r>
      <w:r w:rsidRPr="00D0384E">
        <w:rPr>
          <w:rFonts w:ascii="Segoe UI" w:hAnsi="Segoe UI" w:cs="Segoe UI"/>
          <w:sz w:val="20"/>
          <w:szCs w:val="20"/>
          <w:lang w:val="en-US"/>
        </w:rPr>
        <w:t xml:space="preserve"> </w:t>
      </w:r>
      <w:r w:rsidRPr="003B1BFD">
        <w:rPr>
          <w:rFonts w:ascii="Segoe UI" w:hAnsi="Segoe UI" w:cs="Segoe UI"/>
          <w:sz w:val="20"/>
          <w:szCs w:val="20"/>
          <w:lang w:val="en-US"/>
        </w:rPr>
        <w:t xml:space="preserve">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type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Confirmação de Email (no pós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>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"3aff0a9904b5acac00cd8d6c29d522d93bb500136c521ba3e61bce1cb059a7d4", </w:t>
      </w:r>
    </w:p>
    <w:p w:rsidR="00A81578" w:rsidRPr="00D0384E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</w:t>
      </w:r>
    </w:p>
    <w:p w:rsidR="00A81578" w:rsidRPr="00D0384E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>}</w:t>
      </w:r>
    </w:p>
    <w:p w:rsidR="00A81578" w:rsidRPr="00D0384E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:</w:t>
      </w:r>
    </w:p>
    <w:p w:rsidR="00A81578" w:rsidRPr="00D0384E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>{</w:t>
      </w:r>
    </w:p>
    <w:p w:rsidR="00A81578" w:rsidRPr="00D0384E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",</w:t>
      </w:r>
    </w:p>
    <w:p w:rsidR="00A81578" w:rsidRPr="00D0384E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forgot-password</w:t>
      </w:r>
      <w:proofErr w:type="spellEnd"/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proofErr w:type="spellEnd"/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E3269E" w:rsidRPr="00963F2F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Reset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Senha</w:t>
      </w:r>
      <w:proofErr w:type="spellEnd"/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"SUCCESS_LOGIN",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Login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 realizado com sucesso!",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"eyJ0eXAiOiJKV1QiLCJhbGciOiJIUzI1NiJ9.eyJzdWIiOjE5LCJuYW1lIjoidmluaWNpdXMgdmFzY2Fpbm8iLCJlbWFpbCI6InZpbmliYXJyQGhvdG1haWwuY29tIiwiZXhwIjoiMjAyMy0xMi0yNSAyMToyNjozOCJ9.aqpP0fuXRsHPHjKt1cqXDlotHIGKSneqbFT17Brt5ec",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refresh_token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"eyJ0eXAiOiJKV1QiLCJhbGciOiJIUzI1NiJ9.eyJlbWFpbCI6InZpbmliYXJyQGhvdG1haWwuY29tIiwicmFtZG9tIjoiNjU4MGUzM2U3NWRlZCJ9.LPygfaHjItPhgC3y5g1HEflm_vhZx0LNReZcdNuCRNs",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F61198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}</w:t>
      </w:r>
    </w:p>
    <w:p w:rsidR="003B1BFD" w:rsidRPr="00F61198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br w:type="page"/>
      </w:r>
      <w:proofErr w:type="spellStart"/>
      <w:r w:rsidRPr="00F61198">
        <w:rPr>
          <w:rFonts w:ascii="Segoe UI" w:hAnsi="Segoe UI" w:cs="Segoe UI"/>
          <w:b/>
          <w:sz w:val="20"/>
          <w:szCs w:val="20"/>
          <w:lang w:val="pt-BR"/>
        </w:rPr>
        <w:lastRenderedPageBreak/>
        <w:t>Login</w:t>
      </w:r>
      <w:proofErr w:type="spellEnd"/>
      <w:r w:rsidRPr="00F61198">
        <w:rPr>
          <w:rFonts w:ascii="Segoe UI" w:hAnsi="Segoe UI" w:cs="Segoe UI"/>
          <w:b/>
          <w:sz w:val="20"/>
          <w:szCs w:val="20"/>
          <w:lang w:val="pt-BR"/>
        </w:rPr>
        <w:t xml:space="preserve"> por Token</w:t>
      </w:r>
    </w:p>
    <w:p w:rsidR="003B1BFD" w:rsidRPr="00F61198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3B1BFD" w:rsidRPr="00963F2F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636557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123D60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123D60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123D60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123D60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123D60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123D60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"data": "vinibarr@hotmail.com",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}</w:t>
      </w:r>
      <w:r w:rsidR="003B1BFD" w:rsidRPr="00963F2F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3B1BFD" w:rsidRPr="00963F2F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4034FA" w:rsidRPr="00963F2F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963F2F">
        <w:rPr>
          <w:rFonts w:ascii="Segoe UI" w:hAnsi="Segoe UI" w:cs="Segoe UI"/>
          <w:b/>
          <w:sz w:val="20"/>
          <w:szCs w:val="20"/>
          <w:lang w:val="en-US"/>
        </w:rPr>
        <w:t>Logoff</w:t>
      </w:r>
    </w:p>
    <w:p w:rsidR="00793272" w:rsidRPr="00963F2F" w:rsidRDefault="00793272" w:rsidP="004034FA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End Point: logoff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Entrada: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B21795" w:rsidRPr="00F61198" w:rsidRDefault="00793272" w:rsidP="00B2179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"</w:t>
      </w:r>
    </w:p>
    <w:p w:rsidR="00793272" w:rsidRPr="00F61198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>}</w:t>
      </w:r>
    </w:p>
    <w:p w:rsidR="00A14038" w:rsidRPr="00F61198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:</w:t>
      </w: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793272" w:rsidRPr="00123D60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123D60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123D60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123D60">
        <w:rPr>
          <w:rFonts w:ascii="Segoe UI" w:hAnsi="Segoe UI" w:cs="Segoe UI"/>
          <w:sz w:val="20"/>
          <w:szCs w:val="20"/>
          <w:lang w:val="en-US"/>
        </w:rPr>
        <w:t>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Default="00AF1EC5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F1EC5" w:rsidRPr="00AF1EC5" w:rsidRDefault="00AF1EC5" w:rsidP="00AF1EC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lastRenderedPageBreak/>
        <w:t>Atualização do Usuário</w:t>
      </w:r>
    </w:p>
    <w:p w:rsidR="00AF1EC5" w:rsidRDefault="00AF1EC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Pr="00122FE2" w:rsidRDefault="00AF1EC5" w:rsidP="00AF1EC5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122FE2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122FE2">
        <w:rPr>
          <w:rFonts w:ascii="Segoe UI" w:hAnsi="Segoe UI" w:cs="Segoe UI"/>
          <w:sz w:val="20"/>
          <w:szCs w:val="20"/>
          <w:lang w:val="en-US"/>
        </w:rPr>
        <w:t xml:space="preserve">: </w:t>
      </w:r>
      <w:r w:rsidR="00122FE2" w:rsidRPr="00122FE2">
        <w:rPr>
          <w:rFonts w:ascii="Segoe UI" w:hAnsi="Segoe UI" w:cs="Segoe UI"/>
          <w:sz w:val="20"/>
          <w:szCs w:val="20"/>
          <w:lang w:val="en-US"/>
        </w:rPr>
        <w:t>POST – Multi Part Form D</w:t>
      </w:r>
      <w:r w:rsidR="00122FE2">
        <w:rPr>
          <w:rFonts w:ascii="Segoe UI" w:hAnsi="Segoe UI" w:cs="Segoe UI"/>
          <w:sz w:val="20"/>
          <w:szCs w:val="20"/>
          <w:lang w:val="en-US"/>
        </w:rPr>
        <w:t>ata</w:t>
      </w:r>
    </w:p>
    <w:p w:rsidR="00AF1EC5" w:rsidRPr="00E67891" w:rsidRDefault="00AF1EC5" w:rsidP="00AF1EC5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67891" w:rsidRPr="00E67891">
        <w:rPr>
          <w:rFonts w:ascii="Segoe UI" w:hAnsi="Segoe UI" w:cs="Segoe UI"/>
          <w:sz w:val="20"/>
          <w:szCs w:val="20"/>
          <w:lang w:val="pt-BR"/>
        </w:rPr>
        <w:t>updateusers</w:t>
      </w:r>
      <w:proofErr w:type="spellEnd"/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name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vinicius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 3",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"vinibarr@gmail.com",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122FE2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r w:rsidR="00122FE2">
        <w:rPr>
          <w:rFonts w:ascii="Segoe UI" w:hAnsi="Segoe UI" w:cs="Segoe UI"/>
          <w:sz w:val="20"/>
          <w:szCs w:val="20"/>
          <w:lang w:val="pt-BR"/>
        </w:rPr>
        <w:t>,</w:t>
      </w:r>
    </w:p>
    <w:p w:rsid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</w:p>
    <w:p w:rsid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A imagem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vai com nome “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>”.</w:t>
      </w:r>
    </w:p>
    <w:p w:rsidR="00AF1EC5" w:rsidRPr="00D0384E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:</w:t>
      </w:r>
    </w:p>
    <w:p w:rsidR="00AF1EC5" w:rsidRPr="00D0384E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122FE2" w:rsidRPr="00D0384E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>{</w:t>
      </w:r>
    </w:p>
    <w:p w:rsidR="00122FE2" w:rsidRPr="00D0384E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",</w:t>
      </w:r>
    </w:p>
    <w:p w:rsidR="00122FE2" w:rsidRPr="00D0384E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"Usuário atualizado com sucesso"</w:t>
      </w:r>
    </w:p>
    <w:p w:rsidR="00A14038" w:rsidRPr="003B1BFD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>}</w:t>
      </w:r>
      <w:r w:rsidR="00A14038"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Retorno de email por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Observação: esse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endpoint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foi solicitado por um dos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devs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front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getemailbytoken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</w:p>
    <w:p w:rsidR="008065BD" w:rsidRPr="00B21795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B21795" w:rsidRPr="00123D60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123D60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123D60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123D60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123D60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123D60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F61198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pt-BR"/>
        </w:rPr>
        <w:t>"data": "vinibarr@hotmail.com"</w:t>
      </w:r>
    </w:p>
    <w:p w:rsidR="00A14A45" w:rsidRPr="003B1BFD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tiposdetipos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r w:rsidR="00123D60">
        <w:rPr>
          <w:rFonts w:ascii="Segoe UI" w:hAnsi="Segoe UI" w:cs="Segoe UI"/>
          <w:sz w:val="20"/>
          <w:szCs w:val="20"/>
          <w:lang w:val="pt-BR"/>
        </w:rPr>
        <w:t>“</w:t>
      </w:r>
      <w:hyperlink r:id="rId13" w:history="1">
        <w:r w:rsidR="00123D60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https://api.vinibarr.com.br/img/casa-over.jpg</w:t>
        </w:r>
      </w:hyperlink>
      <w:r w:rsidR="00123D60">
        <w:rPr>
          <w:rFonts w:ascii="Segoe UI" w:hAnsi="Segoe UI" w:cs="Segoe UI"/>
          <w:sz w:val="20"/>
          <w:szCs w:val="20"/>
          <w:lang w:val="pt-BR"/>
        </w:rPr>
        <w:t>”,</w:t>
      </w:r>
    </w:p>
    <w:p w:rsidR="00123D60" w:rsidRPr="003B1BFD" w:rsidRDefault="00123D60" w:rsidP="00123D60">
      <w:pPr>
        <w:ind w:left="720" w:right="0" w:firstLine="72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hyperlink r:id="rId14" w:history="1">
        <w:r w:rsidR="00123D60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https://api.vinibarr.com.br/img/apartamento-over.jpg</w:t>
        </w:r>
      </w:hyperlink>
      <w:r w:rsidR="00123D60">
        <w:rPr>
          <w:rFonts w:ascii="Segoe UI" w:hAnsi="Segoe UI" w:cs="Segoe UI"/>
          <w:sz w:val="20"/>
          <w:szCs w:val="20"/>
          <w:lang w:val="pt-BR"/>
        </w:rPr>
        <w:t>,</w:t>
      </w:r>
    </w:p>
    <w:p w:rsidR="00123D60" w:rsidRPr="003B1BFD" w:rsidRDefault="00123D60" w:rsidP="00123D60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123D60" w:rsidRPr="003B1BFD" w:rsidRDefault="00123D60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hyperlink r:id="rId15" w:history="1">
        <w:r w:rsidR="00123D60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https://api.vinibarr.com.br/img/pousada-over.jpg</w:t>
        </w:r>
      </w:hyperlink>
      <w:r w:rsidR="00123D60">
        <w:rPr>
          <w:rFonts w:ascii="Segoe UI" w:hAnsi="Segoe UI" w:cs="Segoe UI"/>
          <w:sz w:val="20"/>
          <w:szCs w:val="20"/>
          <w:lang w:val="pt-BR"/>
        </w:rPr>
        <w:t>”,</w:t>
      </w:r>
    </w:p>
    <w:p w:rsidR="00123D60" w:rsidRPr="003B1BFD" w:rsidRDefault="00123D60" w:rsidP="00123D60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123D60" w:rsidRPr="003B1BFD" w:rsidRDefault="00123D60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hyperlink r:id="rId16" w:history="1">
        <w:r w:rsidR="00AC13E3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https://api.vinibarr.com.br/img/hotel-over.jpg</w:t>
        </w:r>
      </w:hyperlink>
      <w:r w:rsidR="00AC13E3">
        <w:rPr>
          <w:rFonts w:ascii="Segoe UI" w:hAnsi="Segoe UI" w:cs="Segoe UI"/>
          <w:sz w:val="20"/>
          <w:szCs w:val="20"/>
          <w:lang w:val="pt-BR"/>
        </w:rPr>
        <w:t>”,</w:t>
      </w:r>
    </w:p>
    <w:p w:rsidR="00AC13E3" w:rsidRPr="003B1BFD" w:rsidRDefault="00AC13E3" w:rsidP="00AC13E3">
      <w:pPr>
        <w:ind w:left="720" w:right="0" w:firstLine="72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</w:t>
      </w:r>
      <w:r>
        <w:rPr>
          <w:rFonts w:ascii="Segoe UI" w:hAnsi="Segoe UI" w:cs="Segoe UI"/>
          <w:sz w:val="20"/>
          <w:szCs w:val="20"/>
          <w:lang w:val="pt-BR"/>
        </w:rPr>
        <w:t>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": "Different",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": "Classic",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Ciudad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": "City",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": "Field",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Playa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": "Beach",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Pareja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": "Couple",</w:t>
      </w:r>
    </w:p>
    <w:p w:rsidR="00475D17" w:rsidRPr="00D0384E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"Air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conditioning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Free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gratis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Estacionameno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Paid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Aparcamiento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"Mesa de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trabajo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Balcony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D0384E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Balcón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>",</w:t>
      </w:r>
    </w:p>
    <w:p w:rsidR="00E36032" w:rsidRPr="00D0384E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D0384E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D0384E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D0384E">
        <w:rPr>
          <w:rFonts w:ascii="Segoe UI" w:hAnsi="Segoe UI" w:cs="Segoe UI"/>
          <w:sz w:val="20"/>
          <w:szCs w:val="20"/>
          <w:lang w:val="en-US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D0384E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963F2F" w:rsidRPr="003B1BFD" w:rsidRDefault="00963F2F" w:rsidP="00963F2F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>Inserir nova propriedade</w:t>
      </w: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BF65F8" w:rsidRPr="00713BC2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newproperty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 xml:space="preserve"> </w:t>
      </w:r>
    </w:p>
    <w:p w:rsidR="00963F2F" w:rsidRPr="00713BC2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963F2F" w:rsidRPr="00713BC2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Entrada:</w:t>
      </w:r>
    </w:p>
    <w:p w:rsidR="00963F2F" w:rsidRPr="00713BC2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713BC2">
        <w:rPr>
          <w:rFonts w:ascii="Segoe UI" w:hAnsi="Segoe UI" w:cs="Segoe UI"/>
          <w:sz w:val="20"/>
          <w:szCs w:val="20"/>
          <w:lang w:val="pt-BR"/>
        </w:rPr>
        <w:t>const</w:t>
      </w:r>
      <w:proofErr w:type="spellEnd"/>
      <w:proofErr w:type="gramEnd"/>
      <w:r w:rsidRPr="00713BC2">
        <w:rPr>
          <w:rFonts w:ascii="Segoe UI" w:hAnsi="Segoe UI" w:cs="Segoe UI"/>
          <w:sz w:val="20"/>
          <w:szCs w:val="20"/>
          <w:lang w:val="pt-BR"/>
        </w:rPr>
        <w:t xml:space="preserve"> data = new 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FormData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();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("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", "eyJ0eXAiOiJKV1QiLCJhbGciOiJIUzI1NiJ9.eyJzdWIiOjE5LCJuYW1lIjoidmluaWNpdXMgdmFzY2Fpbm8iLCJlbWFpbCI6InZpbmliYXJyQGhvdG1haWwuY29tIiwiZXhwIjoiMjAyMy0xMi0yMSAxMTozODoxNCJ9.C7_M0RWZzSbwJqHyLeOjpvboCgDv8cyFrIgzcE7tOzU");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"language", 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tipo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"cep", "09691-000");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("logradouro", "rua julio de mesquita");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("numero", "160");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("bairro", "jardim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("cidade", "são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do campo");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estado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"SP");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complemento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"BLOCO D APTO 27");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"latitude", "-20.74127350505458");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"longitude", "-48.92289858879459");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hospedes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("quartos",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("banheiros",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("titulo", "apartamento 70 m2");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 "apartamento arejado de 3 quartos");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"camas", "5");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[3]",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[0]", "C:\\Users\\Vinicius\\OneDrive\\Imagens\\20230810.jpg");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"C:\\Users\\Vinicius\\OneDrive\\Imagens\\20230815.jpg");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lastRenderedPageBreak/>
        <w:t xml:space="preserve">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});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"POST", "http://localhost/InnHouseApi/v1/newproperty");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xhr.send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(data);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 xml:space="preserve">Observações: 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 xml:space="preserve">Falta adicionar 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array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“documentos” </w:t>
      </w:r>
      <w:r>
        <w:rPr>
          <w:rFonts w:ascii="Segoe UI" w:hAnsi="Segoe UI" w:cs="Segoe UI"/>
          <w:sz w:val="20"/>
          <w:szCs w:val="20"/>
          <w:lang w:val="pt-BR"/>
        </w:rPr>
        <w:t xml:space="preserve">onde o proprietário deverá enviar arquivos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pdf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ou imagens como por exemplo conta de energia elétrica,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iptu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e outros comprovantes que validem a propriedade.</w:t>
      </w: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O retorno segue os padrões de sucesso ou falha.</w:t>
      </w: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BF65F8" w:rsidRPr="003B1BFD" w:rsidRDefault="00BF65F8" w:rsidP="00BF65F8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Listar propriedades por </w:t>
      </w:r>
      <w:proofErr w:type="spellStart"/>
      <w:r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Método: </w:t>
      </w:r>
      <w:r w:rsidR="00713BC2">
        <w:rPr>
          <w:rFonts w:ascii="Segoe UI" w:hAnsi="Segoe UI" w:cs="Segoe UI"/>
          <w:sz w:val="20"/>
          <w:szCs w:val="20"/>
          <w:lang w:val="pt-BR"/>
        </w:rPr>
        <w:t xml:space="preserve">POST – apenas esse método não funcionou com GET; a </w:t>
      </w:r>
      <w:proofErr w:type="spellStart"/>
      <w:r w:rsidR="00713BC2">
        <w:rPr>
          <w:rFonts w:ascii="Segoe UI" w:hAnsi="Segoe UI" w:cs="Segoe UI"/>
          <w:sz w:val="20"/>
          <w:szCs w:val="20"/>
          <w:lang w:val="pt-BR"/>
        </w:rPr>
        <w:t>api</w:t>
      </w:r>
      <w:proofErr w:type="spellEnd"/>
      <w:r w:rsidR="00713BC2">
        <w:rPr>
          <w:rFonts w:ascii="Segoe UI" w:hAnsi="Segoe UI" w:cs="Segoe UI"/>
          <w:sz w:val="20"/>
          <w:szCs w:val="20"/>
          <w:lang w:val="pt-BR"/>
        </w:rPr>
        <w:t xml:space="preserve"> não recebia dados no ambiente online mas recebia dados no ambiente local. Para não ficarmos parados, vamos usar o POST por enquanto.</w:t>
      </w:r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D6D4F" w:rsidRPr="00ED6D4F">
        <w:rPr>
          <w:rFonts w:ascii="Segoe UI" w:hAnsi="Segoe UI" w:cs="Segoe UI"/>
          <w:sz w:val="20"/>
          <w:szCs w:val="20"/>
          <w:lang w:val="pt-BR"/>
        </w:rPr>
        <w:t>getallproperty</w:t>
      </w:r>
      <w:proofErr w:type="spellEnd"/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BF65F8" w:rsidRPr="00713BC2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Entrada:</w:t>
      </w: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pt-BR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pt-BR"/>
        </w:rPr>
        <w:t xml:space="preserve"> data =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JSON.stringify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"eyJ0eXAiOiJKV1QiLCJhbGciOiJIUzI1NiJ9.eyJzdWIiOjE5LCJuYW1lIjoidmluaWNpdXMgYmFycmVpcmEiLCJlbWFpbCI6InZpbmliYXJyQGhvdG1haWwuY29tIiwiZXhwIjoiMjAyMy0xMC0wMSAxODo0NjozNSJ9.K4MwzjRm-nCH88sIQ3qBWP-gmG5Rs7rh2yH6jjVgZuU",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</w:t>
      </w:r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"GET", "http://localhost/InnHouseApi/v1/getallproperty");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"Content-Type", "application/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json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xhr.send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(data);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Saída: 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"153",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70 m2",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observacoes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arejado de 3 quartos",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"pais": "BRASIL",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"uf": "SP",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"cidade": "são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do campo",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"logradouro": "rua julio de mesquita",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"numero":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"complemento":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cep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"09691-000",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"bairro": "jardim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"banheiros":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"quartos":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"pessoas":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"latitude": "-20.74127350505458",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"longitude": "-48.92289858879459",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"LIMPO",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"status": "Ativo",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"Casa",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caracteristicas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id_caracteristica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id_caracteristica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"comodidades":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"fotos":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"20230810.jpg",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"http://localhost/InnHouseApi/img/153/8703089f3e54536326ba652f34b2c362.jpg",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"20230815.jpg",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"http://localhost/InnHouseApi/img/153/4eb5f7e0809707513b391f9ed2840231.jpg",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963F2F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]</w:t>
      </w:r>
    </w:p>
    <w:sectPr w:rsidR="00BF65F8" w:rsidRPr="00963F2F" w:rsidSect="00DD40B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6BE" w:rsidRDefault="001436BE" w:rsidP="001C66AD">
      <w:pPr>
        <w:spacing w:after="0" w:line="240" w:lineRule="auto"/>
      </w:pPr>
      <w:r>
        <w:separator/>
      </w:r>
    </w:p>
  </w:endnote>
  <w:endnote w:type="continuationSeparator" w:id="0">
    <w:p w:rsidR="001436BE" w:rsidRDefault="001436BE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958CC10-A0AE-454F-8DD4-2140489E8C8F}"/>
    <w:embedBold r:id="rId2" w:fontKey="{0B6F48E7-3124-444A-A8CC-D80232511A4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19D24D2-8629-46DF-8334-36BD4F24A18C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C160AECD-61FB-4FF4-8860-21287FB6E444}"/>
    <w:embedBold r:id="rId5" w:fontKey="{3524F0E0-01F2-4FB3-BA44-B87B1D915A1B}"/>
    <w:embedItalic r:id="rId6" w:fontKey="{A7059826-7C70-460D-A30F-3B5ADE5A2779}"/>
    <w:embedBoldItalic r:id="rId7" w:fontKey="{802B41F0-4A45-4F86-A283-41E7DF13315C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ABDE8049-2BAE-4B25-A4A4-DD38678D02A0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5202E69F-0EAD-49CF-AE6C-A397EC73F46F}"/>
    <w:embedBold r:id="rId10" w:fontKey="{E996F3DD-7A3C-4113-B518-47FBA2DDC5A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84E" w:rsidRDefault="00D0384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84E" w:rsidRDefault="00D0384E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CC1537" w:rsidRPr="00CC1537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21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84E" w:rsidRDefault="00D0384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6BE" w:rsidRDefault="001436BE" w:rsidP="001C66AD">
      <w:pPr>
        <w:spacing w:after="0" w:line="240" w:lineRule="auto"/>
      </w:pPr>
      <w:r>
        <w:separator/>
      </w:r>
    </w:p>
  </w:footnote>
  <w:footnote w:type="continuationSeparator" w:id="0">
    <w:p w:rsidR="001436BE" w:rsidRDefault="001436BE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84E" w:rsidRDefault="00D0384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Content>
      <w:p w:rsidR="00D0384E" w:rsidRDefault="00D0384E">
        <w:pPr>
          <w:pStyle w:val="Cabealho"/>
        </w:pPr>
        <w:r>
          <w:t>API Projeto InnHouse – Vinibarr Sistemas Online</w:t>
        </w:r>
      </w:p>
    </w:sdtContent>
  </w:sdt>
  <w:p w:rsidR="00D0384E" w:rsidRPr="00D90F4C" w:rsidRDefault="00D0384E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84E" w:rsidRDefault="00D0384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22FE2"/>
    <w:rsid w:val="00123D60"/>
    <w:rsid w:val="00141A84"/>
    <w:rsid w:val="001436BE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A544B"/>
    <w:rsid w:val="002C56E6"/>
    <w:rsid w:val="00361E11"/>
    <w:rsid w:val="003937D3"/>
    <w:rsid w:val="003B1BFD"/>
    <w:rsid w:val="003B4F52"/>
    <w:rsid w:val="003D65C5"/>
    <w:rsid w:val="0040090B"/>
    <w:rsid w:val="004034FA"/>
    <w:rsid w:val="00406180"/>
    <w:rsid w:val="00433D57"/>
    <w:rsid w:val="0046302A"/>
    <w:rsid w:val="00475D17"/>
    <w:rsid w:val="00487D2D"/>
    <w:rsid w:val="004B58E5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A540F"/>
    <w:rsid w:val="005C4A8B"/>
    <w:rsid w:val="005D6278"/>
    <w:rsid w:val="005F2035"/>
    <w:rsid w:val="005F7990"/>
    <w:rsid w:val="00600AC2"/>
    <w:rsid w:val="00622682"/>
    <w:rsid w:val="00636557"/>
    <w:rsid w:val="0063739C"/>
    <w:rsid w:val="00657B98"/>
    <w:rsid w:val="00691944"/>
    <w:rsid w:val="006B248A"/>
    <w:rsid w:val="006B2E3A"/>
    <w:rsid w:val="00703BBA"/>
    <w:rsid w:val="00713BC2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D27CD"/>
    <w:rsid w:val="008E203A"/>
    <w:rsid w:val="0091229C"/>
    <w:rsid w:val="00940E73"/>
    <w:rsid w:val="00950D39"/>
    <w:rsid w:val="00963F2F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56315"/>
    <w:rsid w:val="00A73847"/>
    <w:rsid w:val="00A81578"/>
    <w:rsid w:val="00A90467"/>
    <w:rsid w:val="00AC13E3"/>
    <w:rsid w:val="00AF1EC5"/>
    <w:rsid w:val="00B208D4"/>
    <w:rsid w:val="00B21795"/>
    <w:rsid w:val="00B27589"/>
    <w:rsid w:val="00B507CC"/>
    <w:rsid w:val="00BA1D94"/>
    <w:rsid w:val="00BD4753"/>
    <w:rsid w:val="00BD5CB1"/>
    <w:rsid w:val="00BE62EE"/>
    <w:rsid w:val="00BF65F8"/>
    <w:rsid w:val="00C003BA"/>
    <w:rsid w:val="00C32C43"/>
    <w:rsid w:val="00C46878"/>
    <w:rsid w:val="00C82682"/>
    <w:rsid w:val="00C847C4"/>
    <w:rsid w:val="00CB4A51"/>
    <w:rsid w:val="00CC1537"/>
    <w:rsid w:val="00CD06EB"/>
    <w:rsid w:val="00CD4532"/>
    <w:rsid w:val="00CD47B0"/>
    <w:rsid w:val="00CD7A39"/>
    <w:rsid w:val="00CE6104"/>
    <w:rsid w:val="00CE7918"/>
    <w:rsid w:val="00CF1B89"/>
    <w:rsid w:val="00D0384E"/>
    <w:rsid w:val="00D05D0B"/>
    <w:rsid w:val="00D16163"/>
    <w:rsid w:val="00D50B65"/>
    <w:rsid w:val="00D90F4C"/>
    <w:rsid w:val="00DB3FAD"/>
    <w:rsid w:val="00DC6BD1"/>
    <w:rsid w:val="00DD3026"/>
    <w:rsid w:val="00DD40BE"/>
    <w:rsid w:val="00E3269E"/>
    <w:rsid w:val="00E36032"/>
    <w:rsid w:val="00E61C09"/>
    <w:rsid w:val="00E66C3D"/>
    <w:rsid w:val="00E67891"/>
    <w:rsid w:val="00E8336B"/>
    <w:rsid w:val="00EB263C"/>
    <w:rsid w:val="00EB3B58"/>
    <w:rsid w:val="00EC5058"/>
    <w:rsid w:val="00EC7359"/>
    <w:rsid w:val="00ED6D4F"/>
    <w:rsid w:val="00EE3054"/>
    <w:rsid w:val="00F00606"/>
    <w:rsid w:val="00F01256"/>
    <w:rsid w:val="00F24448"/>
    <w:rsid w:val="00F470AA"/>
    <w:rsid w:val="00F61198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23D60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pi.vinibarr.com.br/img/casa-over.jpg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api.vinibarr.com.br/img/hotel-over.jpg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api.vinibarr.com.br/img/pousada-over.jpg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pi.vinibarr.com.br/img/apartamento-over.jpg" TargetMode="External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C9F7907C-D901-4A7E-8B89-F68CA3085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minimalista.dotx</Template>
  <TotalTime>0</TotalTime>
  <Pages>23</Pages>
  <Words>2792</Words>
  <Characters>15079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2024-01-18T22:25:00Z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