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5058" w:rsidRPr="003B1BFD" w:rsidRDefault="00EC5058" w:rsidP="001C66AD">
      <w:pPr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Data da última atualização: </w:t>
      </w:r>
      <w:r w:rsidR="00122FE2">
        <w:rPr>
          <w:rFonts w:ascii="Segoe UI" w:hAnsi="Segoe UI" w:cs="Segoe UI"/>
          <w:sz w:val="20"/>
          <w:szCs w:val="20"/>
          <w:lang w:val="pt-BR"/>
        </w:rPr>
        <w:t>13</w:t>
      </w:r>
      <w:r w:rsidRPr="003B1BFD">
        <w:rPr>
          <w:rFonts w:ascii="Segoe UI" w:hAnsi="Segoe UI" w:cs="Segoe UI"/>
          <w:sz w:val="20"/>
          <w:szCs w:val="20"/>
          <w:lang w:val="pt-BR"/>
        </w:rPr>
        <w:t>/1</w:t>
      </w:r>
      <w:r w:rsidR="00122FE2">
        <w:rPr>
          <w:rFonts w:ascii="Segoe UI" w:hAnsi="Segoe UI" w:cs="Segoe UI"/>
          <w:sz w:val="20"/>
          <w:szCs w:val="20"/>
          <w:lang w:val="pt-BR"/>
        </w:rPr>
        <w:t>2</w:t>
      </w:r>
      <w:r w:rsidRPr="003B1BFD">
        <w:rPr>
          <w:rFonts w:ascii="Segoe UI" w:hAnsi="Segoe UI" w:cs="Segoe UI"/>
          <w:sz w:val="20"/>
          <w:szCs w:val="20"/>
          <w:lang w:val="pt-BR"/>
        </w:rPr>
        <w:t>/2023</w:t>
      </w:r>
    </w:p>
    <w:p w:rsidR="00EC5058" w:rsidRPr="003B1BFD" w:rsidRDefault="00EC5058" w:rsidP="001C66AD">
      <w:pPr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Autor: Vinicius Barreira</w:t>
      </w:r>
    </w:p>
    <w:p w:rsidR="00EC5058" w:rsidRPr="003B1BFD" w:rsidRDefault="00EC5058" w:rsidP="001C66AD">
      <w:pPr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C66AD" w:rsidRPr="003B1BFD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Dados gerais:</w:t>
      </w:r>
    </w:p>
    <w:p w:rsidR="00EC5058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- Padrão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RestFull</w:t>
      </w:r>
      <w:proofErr w:type="spellEnd"/>
      <w:r w:rsidR="00201F7E" w:rsidRPr="003B1BFD">
        <w:rPr>
          <w:rFonts w:ascii="Segoe UI" w:hAnsi="Segoe UI" w:cs="Segoe UI"/>
          <w:sz w:val="20"/>
          <w:szCs w:val="20"/>
          <w:lang w:val="pt-BR"/>
        </w:rPr>
        <w:t>.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201F7E" w:rsidRDefault="00201F7E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Tipo de entrada e saída: JSON.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EC5058" w:rsidRDefault="00EC5058" w:rsidP="001C66AD">
      <w:pPr>
        <w:pStyle w:val="Assinatura"/>
        <w:contextualSpacing/>
        <w:rPr>
          <w:rStyle w:val="Hyperlink"/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- Endpoint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homologação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 </w:t>
      </w:r>
      <w:hyperlink r:id="rId11" w:history="1">
        <w:r w:rsidRPr="003B1BFD">
          <w:rPr>
            <w:rStyle w:val="Hyperlink"/>
            <w:rFonts w:ascii="Segoe UI" w:hAnsi="Segoe UI" w:cs="Segoe UI"/>
            <w:sz w:val="20"/>
            <w:szCs w:val="20"/>
            <w:lang w:val="en-US"/>
          </w:rPr>
          <w:t>https://api.vinibarr.com.br/v1/</w:t>
        </w:r>
      </w:hyperlink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C5058" w:rsidRDefault="00EC5058" w:rsidP="001C66AD">
      <w:pPr>
        <w:pStyle w:val="Assinatura"/>
        <w:contextualSpacing/>
        <w:rPr>
          <w:rStyle w:val="Hyperlink"/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- End Point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produção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: (off-line no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momento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): </w:t>
      </w:r>
      <w:hyperlink r:id="rId12" w:history="1">
        <w:r w:rsidRPr="003B1BFD">
          <w:rPr>
            <w:rStyle w:val="Hyperlink"/>
            <w:rFonts w:ascii="Segoe UI" w:hAnsi="Segoe UI" w:cs="Segoe UI"/>
            <w:sz w:val="20"/>
            <w:szCs w:val="20"/>
            <w:lang w:val="en-US"/>
          </w:rPr>
          <w:t>https://api.inhousebrasil.com.br/v1/</w:t>
        </w:r>
      </w:hyperlink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8A6291" w:rsidRDefault="008A6291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- Autenticação (quando aplicável):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Bearer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com JWT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A1D94" w:rsidRPr="003B1BFD" w:rsidRDefault="00BA1D94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Códigos dos tipos de usuários: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SUPER ADMINISTRADOR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2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SUPORTE INNHOUSE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GESTOR PROPRIETARIO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101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USUÁRIO PROPRIETARIO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200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CORRETOR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300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HOSPEDE</w:t>
      </w:r>
    </w:p>
    <w:p w:rsidR="00657B98" w:rsidRPr="003B1BFD" w:rsidRDefault="00657B9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Nomenclatura dos idiomas: quando não enviado, assume-se PT-BR.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pt</w:t>
      </w:r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: português brasileiro.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en</w:t>
      </w:r>
      <w:proofErr w:type="spellEnd"/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: inglês geral, sem especificação de país.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es</w:t>
      </w:r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: espanhol geral, sem especificação de país.</w:t>
      </w:r>
    </w:p>
    <w:p w:rsidR="00EC5058" w:rsidRPr="003B1BFD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D4B91" w:rsidRPr="003B1BFD" w:rsidRDefault="00793272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Tecnologia</w:t>
      </w:r>
      <w:r w:rsidR="00F24448" w:rsidRPr="003B1BFD">
        <w:rPr>
          <w:rFonts w:ascii="Segoe UI" w:hAnsi="Segoe UI" w:cs="Segoe UI"/>
          <w:sz w:val="20"/>
          <w:szCs w:val="20"/>
          <w:lang w:val="pt-BR"/>
        </w:rPr>
        <w:t xml:space="preserve"> da API: </w:t>
      </w:r>
    </w:p>
    <w:p w:rsidR="00E3269E" w:rsidRPr="003B1BFD" w:rsidRDefault="001D4B91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 https://slimframework.com/docs/v3/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8A6291" w:rsidP="00BA1D94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Sign</w:t>
      </w:r>
      <w:proofErr w:type="spellEnd"/>
      <w:r w:rsidRPr="003B1BFD">
        <w:rPr>
          <w:rFonts w:ascii="Segoe UI" w:hAnsi="Segoe UI" w:cs="Segoe UI"/>
          <w:b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Up</w:t>
      </w:r>
      <w:proofErr w:type="spellEnd"/>
      <w:r w:rsidR="00770D06" w:rsidRPr="003B1BFD">
        <w:rPr>
          <w:rFonts w:ascii="Segoe UI" w:hAnsi="Segoe UI" w:cs="Segoe UI"/>
          <w:b/>
          <w:sz w:val="20"/>
          <w:szCs w:val="20"/>
          <w:lang w:val="pt-BR"/>
        </w:rPr>
        <w:t xml:space="preserve"> – cadastramento de novos usuarios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sign-up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"vinicius barreira",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"email": "vinibarr@hotmail.com", 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pass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 xml:space="preserve">": "987654", 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type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"200",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040808" w:rsidRPr="00122FE2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>}</w:t>
      </w:r>
    </w:p>
    <w:p w:rsidR="00040808" w:rsidRPr="00122FE2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>Saída:</w:t>
      </w:r>
    </w:p>
    <w:p w:rsidR="00040808" w:rsidRPr="00122FE2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>{</w:t>
      </w:r>
    </w:p>
    <w:p w:rsidR="00040808" w:rsidRPr="00122FE2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ab/>
        <w:t>"status": 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sucess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",</w:t>
      </w:r>
    </w:p>
    <w:p w:rsidR="00040808" w:rsidRPr="00122FE2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code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"SUCCESS",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"Enviado email para sua conta de email informada no cadastro!"</w:t>
      </w:r>
    </w:p>
    <w:p w:rsidR="008A6291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81578" w:rsidRPr="003B1BFD" w:rsidRDefault="00A81578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A81578" w:rsidP="00A81578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 xml:space="preserve">Confirmação de Email (no pós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sign</w:t>
      </w:r>
      <w:proofErr w:type="spellEnd"/>
      <w:r w:rsidRPr="003B1BFD">
        <w:rPr>
          <w:rFonts w:ascii="Segoe UI" w:hAnsi="Segoe UI" w:cs="Segoe UI"/>
          <w:b/>
          <w:sz w:val="20"/>
          <w:szCs w:val="20"/>
          <w:lang w:val="pt-BR"/>
        </w:rPr>
        <w:t>-in)</w:t>
      </w:r>
    </w:p>
    <w:p w:rsidR="00A81578" w:rsidRPr="003B1BFD" w:rsidRDefault="00A81578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End Point: </w:t>
      </w:r>
      <w:r w:rsidR="00105FF4" w:rsidRPr="003B1BFD">
        <w:rPr>
          <w:rFonts w:ascii="Segoe UI" w:hAnsi="Segoe UI" w:cs="Segoe UI"/>
          <w:sz w:val="20"/>
          <w:szCs w:val="20"/>
          <w:lang w:val="en-US"/>
        </w:rPr>
        <w:t>email-confirmation</w:t>
      </w: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81578" w:rsidRPr="003B1BFD" w:rsidRDefault="00A81578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hash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"3aff0a9904b5acac00cd8d6c29d522d93bb500136c521ba3e61bce1cb059a7d4", </w:t>
      </w:r>
    </w:p>
    <w:p w:rsidR="00A81578" w:rsidRPr="00122FE2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</w:t>
      </w:r>
    </w:p>
    <w:p w:rsidR="00A81578" w:rsidRPr="00122FE2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>}</w:t>
      </w:r>
    </w:p>
    <w:p w:rsidR="00A81578" w:rsidRPr="00122FE2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>Saída:</w:t>
      </w:r>
    </w:p>
    <w:p w:rsidR="00A81578" w:rsidRPr="00122FE2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>{</w:t>
      </w:r>
    </w:p>
    <w:p w:rsidR="00A81578" w:rsidRPr="00122FE2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ab/>
        <w:t>"status": 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sucess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",</w:t>
      </w:r>
    </w:p>
    <w:p w:rsidR="00A81578" w:rsidRPr="00122FE2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code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"SUCCESS",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"E-mail validado com sucesso"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201F7E" w:rsidRPr="003B1BFD" w:rsidRDefault="00201F7E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E3269E" w:rsidP="00E3269E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Esqueci minha senha</w:t>
      </w: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POST</w:t>
      </w: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forgot-password</w:t>
      </w:r>
      <w:proofErr w:type="spellEnd"/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040808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3269E" w:rsidRPr="003B1BFD" w:rsidRDefault="00E3269E" w:rsidP="00E3269E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"email": "contato@vinibarr.com.br", 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040808" w:rsidRPr="003B1BFD" w:rsidRDefault="00040808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3269E" w:rsidRPr="003B1BFD" w:rsidRDefault="00040808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Saida</w:t>
      </w:r>
      <w:proofErr w:type="spellEnd"/>
      <w:r w:rsidR="00E3269E" w:rsidRPr="003B1BFD">
        <w:rPr>
          <w:rFonts w:ascii="Segoe UI" w:hAnsi="Segoe UI" w:cs="Segoe UI"/>
          <w:sz w:val="20"/>
          <w:szCs w:val="20"/>
          <w:lang w:val="en-US"/>
        </w:rPr>
        <w:t>: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"SUCCESS_RECOVERY",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"Email de recuperação enviado com sucesso!"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1C66AD" w:rsidRPr="003B1BFD" w:rsidRDefault="001C66AD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br w:type="page"/>
      </w:r>
    </w:p>
    <w:p w:rsidR="00C32C43" w:rsidRPr="003B1BFD" w:rsidRDefault="00C32C43" w:rsidP="00C32C43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b/>
          <w:sz w:val="20"/>
          <w:szCs w:val="20"/>
          <w:lang w:val="en-US"/>
        </w:rPr>
        <w:lastRenderedPageBreak/>
        <w:t xml:space="preserve">Reset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en-US"/>
        </w:rPr>
        <w:t>Senha</w:t>
      </w:r>
      <w:proofErr w:type="spellEnd"/>
    </w:p>
    <w:p w:rsidR="00C32C43" w:rsidRPr="003B1BFD" w:rsidRDefault="00C32C43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PUT</w:t>
      </w: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reset-password</w:t>
      </w: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C32C43" w:rsidRPr="003B1BFD" w:rsidRDefault="00C32C43" w:rsidP="00071B1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hash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"e80c5ad91b12e38cd412811910d195d23cb23208e595020a2ff201c8ce147997", 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pass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"987654", 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C32C43" w:rsidRPr="003B1BFD" w:rsidRDefault="00C32C43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C32C43" w:rsidRPr="003B1BFD" w:rsidRDefault="00C32C43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 verificar; deu erro 404</w:t>
      </w: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4034FA" w:rsidRPr="003B1BFD" w:rsidRDefault="004034FA" w:rsidP="004034FA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b/>
          <w:sz w:val="20"/>
          <w:szCs w:val="20"/>
          <w:lang w:val="en-US"/>
        </w:rPr>
        <w:lastRenderedPageBreak/>
        <w:t>Login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login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034FA" w:rsidRPr="003B1BFD" w:rsidRDefault="004034FA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"email": "contato@vinibarr.com.br", 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pass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 xml:space="preserve">": "Msp0036@", 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4034FA" w:rsidRPr="003B1BFD" w:rsidRDefault="004034FA" w:rsidP="00C32C43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"SUCCESS_LOGIN",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Login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realizado com sucesso!",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"VINICIUS BARREIRA",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id_grupousuario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"eyJ0eXAiOiJKV1QiLCJhbGciOiJIUzI1NiJ9.eyJzdWIiOjEsIm5hbWUiOiJWSU5JQ0lVUyBCQVJSRUlSQSIsImVtYWlsIjoiY29udGF0b0B2aW5pYmFyci5jb20uYnIiLCJleHAiOjE2OTYwMzIwMDB9.oqZpvb1GsJk3CeZPhE2GKsvocxpLc9kzkimKJXrjLHc",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refresh_token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"eyJ0eXAiOiJKV1QiLCJhbGciOiJIUzI1NiJ9.eyJlbWFpbCI6ImNvbnRhdG9AdmluaWJhcnIuY29tLmJyIiwicmFtZG9tIjoiNjUwZjI3N2MyODQ1MyJ9.TQDpJ3B9uE4ZIFNhjBEG5BMQCXTTTifBWkBNJic291w"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3B1BFD" w:rsidRPr="003B1BFD" w:rsidRDefault="003B1BFD">
      <w:pPr>
        <w:rPr>
          <w:rFonts w:ascii="Segoe UI" w:hAnsi="Segoe UI" w:cs="Segoe UI"/>
          <w:sz w:val="20"/>
          <w:szCs w:val="20"/>
          <w:lang w:val="en-US"/>
        </w:rPr>
      </w:pPr>
    </w:p>
    <w:p w:rsidR="003B1BFD" w:rsidRPr="003B1BFD" w:rsidRDefault="003B1BFD" w:rsidP="003B1BFD">
      <w:pPr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br w:type="page"/>
      </w:r>
      <w:r w:rsidRPr="003B1BFD">
        <w:rPr>
          <w:rFonts w:ascii="Segoe UI" w:hAnsi="Segoe UI" w:cs="Segoe UI"/>
          <w:b/>
          <w:sz w:val="20"/>
          <w:szCs w:val="20"/>
          <w:lang w:val="en-US"/>
        </w:rPr>
        <w:lastRenderedPageBreak/>
        <w:t xml:space="preserve">Login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en-US"/>
        </w:rPr>
        <w:t>por</w:t>
      </w:r>
      <w:proofErr w:type="spellEnd"/>
      <w:r w:rsidRPr="003B1BFD">
        <w:rPr>
          <w:rFonts w:ascii="Segoe UI" w:hAnsi="Segoe UI" w:cs="Segoe UI"/>
          <w:b/>
          <w:sz w:val="20"/>
          <w:szCs w:val="20"/>
          <w:lang w:val="en-US"/>
        </w:rPr>
        <w:t xml:space="preserve"> Token</w:t>
      </w:r>
    </w:p>
    <w:p w:rsidR="003B1BFD" w:rsidRPr="003B1BFD" w:rsidRDefault="003B1BFD">
      <w:pPr>
        <w:rPr>
          <w:rFonts w:ascii="Segoe UI" w:hAnsi="Segoe UI" w:cs="Segoe UI"/>
          <w:sz w:val="20"/>
          <w:szCs w:val="20"/>
          <w:lang w:val="en-US"/>
        </w:rPr>
      </w:pPr>
    </w:p>
    <w:p w:rsidR="003B1BFD" w:rsidRPr="003B1BFD" w:rsidRDefault="003B1BFD" w:rsidP="003B1BF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3B1BFD" w:rsidRPr="003B1BFD" w:rsidRDefault="003B1BFD" w:rsidP="003B1BFD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token-login</w:t>
      </w:r>
    </w:p>
    <w:p w:rsidR="003B1BFD" w:rsidRPr="003B1BFD" w:rsidRDefault="003B1BFD" w:rsidP="003B1BF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Autenticação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: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Não</w:t>
      </w:r>
      <w:proofErr w:type="spellEnd"/>
    </w:p>
    <w:p w:rsidR="003B1BFD" w:rsidRDefault="003B1BFD">
      <w:pPr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Entrada: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"eyJ0eXAiOiJKV1QiLCJhbGciOiJIUzI1NiJ9.eyJzdWIiOjE5LCJuYW1lIjoidmluaWNpdXMgYmFycmVpcmEiLCJlbWFpbCI6InZpbmliYXJyQGhvdG1haWwuY29tIiwiZXhwIjoiMjAyMy0xMC0wMSAxODo0NjozNSJ9.K4MwzjRm-nCH88sIQ3qBWP-gmG5Rs7rh2yH6jjVgZuU", 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>
        <w:rPr>
          <w:rFonts w:ascii="Segoe UI" w:hAnsi="Segoe UI" w:cs="Segoe UI"/>
          <w:sz w:val="20"/>
          <w:szCs w:val="20"/>
          <w:lang w:val="en-US"/>
        </w:rPr>
        <w:t>: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"eyJ0eXAiOiJKV1QiLCJhbGciOiJIUzI1NiJ9.eyJzdWIiOjE5LCJuYW1lIjoidmluaWNpdXMgYmFycmVpcmEiLCJlbWFpbCI6InZpbmliYXJyQGhvdG1haWwuY29tIiwiZXhwIjoiMjAyMy0xMC0wMSAxODo0NjozNSJ9.K4MwzjRm-nCH88sIQ3qBWP-gmG5Rs7rh2yH6jjVgZuU", </w:t>
      </w:r>
    </w:p>
    <w:p w:rsidR="003B1BFD" w:rsidRPr="00AF1EC5" w:rsidRDefault="003B1BFD" w:rsidP="003B1BFD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>"</w:t>
      </w:r>
    </w:p>
    <w:p w:rsidR="003B1BFD" w:rsidRPr="00AF1EC5" w:rsidRDefault="003B1BFD" w:rsidP="003B1BFD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}</w:t>
      </w:r>
      <w:r w:rsidRPr="00AF1EC5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3B1BFD" w:rsidRPr="00AF1EC5" w:rsidRDefault="003B1BFD">
      <w:pPr>
        <w:rPr>
          <w:rFonts w:ascii="Segoe UI" w:hAnsi="Segoe UI" w:cs="Segoe UI"/>
          <w:sz w:val="20"/>
          <w:szCs w:val="20"/>
          <w:lang w:val="pt-BR"/>
        </w:rPr>
      </w:pPr>
    </w:p>
    <w:p w:rsidR="004034FA" w:rsidRPr="00AF1EC5" w:rsidRDefault="00793272" w:rsidP="003B1BFD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proofErr w:type="spellStart"/>
      <w:r w:rsidRPr="00AF1EC5">
        <w:rPr>
          <w:rFonts w:ascii="Segoe UI" w:hAnsi="Segoe UI" w:cs="Segoe UI"/>
          <w:b/>
          <w:sz w:val="20"/>
          <w:szCs w:val="20"/>
          <w:lang w:val="pt-BR"/>
        </w:rPr>
        <w:t>Logoff</w:t>
      </w:r>
      <w:proofErr w:type="spellEnd"/>
    </w:p>
    <w:p w:rsidR="00793272" w:rsidRPr="00AF1EC5" w:rsidRDefault="0079327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793272" w:rsidRPr="00AF1EC5" w:rsidRDefault="00793272" w:rsidP="00793272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Método: POST</w:t>
      </w:r>
    </w:p>
    <w:p w:rsidR="00793272" w:rsidRPr="00AF1EC5" w:rsidRDefault="00793272" w:rsidP="00793272">
      <w:pPr>
        <w:pStyle w:val="Assinatura"/>
        <w:rPr>
          <w:rFonts w:ascii="Segoe UI" w:hAnsi="Segoe UI" w:cs="Segoe UI"/>
          <w:sz w:val="20"/>
          <w:szCs w:val="20"/>
          <w:u w:val="single"/>
          <w:lang w:val="pt-BR"/>
        </w:rPr>
      </w:pP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logoff</w:t>
      </w:r>
      <w:proofErr w:type="spellEnd"/>
    </w:p>
    <w:p w:rsidR="00793272" w:rsidRPr="00AF1EC5" w:rsidRDefault="00793272" w:rsidP="00793272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793272" w:rsidRPr="00AF1EC5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Entrada:</w:t>
      </w:r>
    </w:p>
    <w:p w:rsidR="00793272" w:rsidRPr="00AF1EC5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{</w:t>
      </w:r>
    </w:p>
    <w:p w:rsidR="00793272" w:rsidRPr="00AF1EC5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 xml:space="preserve">": "eyJ0eXAiOiJKV1QiLCJhbGciOiJIUzI1NiJ9.eyJzdWIiOjIwLCJuYW1lIjoiUmVnaW5hbGRvIFNhdmlhbiBKXHUwMGZhbmlvciIsImVtYWlsIjoicmVnaW5hbGRvX3NhdmlhbkBob3RtYWlsLmNvbSIsImV4cCI6IjIwMjMtMTItMDcgMDA6MTA6NDMifQ.uLlaN_0-rd7fmPfLC1F3nrwt0INrNK2v2U5fgerRTcE", 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038" w:rsidRPr="003B1BFD" w:rsidRDefault="00A14038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793272" w:rsidRPr="003B1BFD" w:rsidRDefault="00793272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793272" w:rsidRPr="003B1BFD" w:rsidRDefault="00793272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"error",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"FAIL_LOGIN",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"Token não localizado"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038" w:rsidRPr="003B1BFD" w:rsidRDefault="00A14038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038" w:rsidRPr="003B1BFD" w:rsidRDefault="00A14038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F1EC5" w:rsidRDefault="00AF1EC5">
      <w:pPr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F1EC5" w:rsidRPr="00AF1EC5" w:rsidRDefault="00AF1EC5" w:rsidP="00AF1EC5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AF1EC5">
        <w:rPr>
          <w:rFonts w:ascii="Segoe UI" w:hAnsi="Segoe UI" w:cs="Segoe UI"/>
          <w:b/>
          <w:sz w:val="20"/>
          <w:szCs w:val="20"/>
          <w:lang w:val="pt-BR"/>
        </w:rPr>
        <w:lastRenderedPageBreak/>
        <w:t>Atualização do Usuário</w:t>
      </w:r>
    </w:p>
    <w:p w:rsidR="00AF1EC5" w:rsidRDefault="00AF1EC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F1EC5" w:rsidRPr="00122FE2" w:rsidRDefault="00AF1EC5" w:rsidP="00AF1EC5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122FE2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122FE2">
        <w:rPr>
          <w:rFonts w:ascii="Segoe UI" w:hAnsi="Segoe UI" w:cs="Segoe UI"/>
          <w:sz w:val="20"/>
          <w:szCs w:val="20"/>
          <w:lang w:val="en-US"/>
        </w:rPr>
        <w:t xml:space="preserve">: </w:t>
      </w:r>
      <w:r w:rsidR="00122FE2" w:rsidRPr="00122FE2">
        <w:rPr>
          <w:rFonts w:ascii="Segoe UI" w:hAnsi="Segoe UI" w:cs="Segoe UI"/>
          <w:sz w:val="20"/>
          <w:szCs w:val="20"/>
          <w:lang w:val="en-US"/>
        </w:rPr>
        <w:t>POST – Multi Part Form D</w:t>
      </w:r>
      <w:r w:rsidR="00122FE2">
        <w:rPr>
          <w:rFonts w:ascii="Segoe UI" w:hAnsi="Segoe UI" w:cs="Segoe UI"/>
          <w:sz w:val="20"/>
          <w:szCs w:val="20"/>
          <w:lang w:val="en-US"/>
        </w:rPr>
        <w:t>ata</w:t>
      </w:r>
    </w:p>
    <w:p w:rsidR="00AF1EC5" w:rsidRPr="00E67891" w:rsidRDefault="00AF1EC5" w:rsidP="00AF1EC5">
      <w:pPr>
        <w:pStyle w:val="Assinatura"/>
        <w:rPr>
          <w:rFonts w:ascii="Segoe UI" w:hAnsi="Segoe UI" w:cs="Segoe UI"/>
          <w:sz w:val="20"/>
          <w:szCs w:val="20"/>
          <w:u w:val="single"/>
          <w:lang w:val="pt-BR"/>
        </w:rPr>
      </w:pP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 xml:space="preserve"> Point: </w:t>
      </w:r>
      <w:r w:rsidR="00E67891" w:rsidRPr="00E67891">
        <w:rPr>
          <w:rFonts w:ascii="Segoe UI" w:hAnsi="Segoe UI" w:cs="Segoe UI"/>
          <w:sz w:val="20"/>
          <w:szCs w:val="20"/>
          <w:lang w:val="pt-BR"/>
        </w:rPr>
        <w:t>updateusers</w:t>
      </w:r>
      <w:bookmarkStart w:id="0" w:name="_GoBack"/>
      <w:bookmarkEnd w:id="0"/>
    </w:p>
    <w:p w:rsidR="00AF1EC5" w:rsidRPr="00AF1EC5" w:rsidRDefault="00AF1EC5" w:rsidP="00AF1EC5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Entrada: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>{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name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vinicius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 xml:space="preserve"> 3",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email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"vinibarr@gmail.com",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"eyJ0eXAiOiJKV1QiLCJhbGciOiJIUzI1NiJ9.eyJzdWIiOjIwLCJuYW1lIjoiUmVnaW5hbGRvIFNhdmlhbiBKXHUwMGZhbmlvciIsImVtYWlsIjoicmVnaW5hbGRvX3NhdmlhbkBob3RtYWlsLmNvbSIsImV4cCI6IjIwMjMtMTItMDcgMDA6MTA6NDMifQ.uLlaN_0-rd7fmPfLC1F3nrwt0INrNK2v2U5fgerRTcE", </w:t>
      </w:r>
    </w:p>
    <w:p w:rsidR="00122FE2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>"</w:t>
      </w:r>
      <w:r w:rsidR="00122FE2">
        <w:rPr>
          <w:rFonts w:ascii="Segoe UI" w:hAnsi="Segoe UI" w:cs="Segoe UI"/>
          <w:sz w:val="20"/>
          <w:szCs w:val="20"/>
          <w:lang w:val="pt-BR"/>
        </w:rPr>
        <w:t>,</w:t>
      </w:r>
    </w:p>
    <w:p w:rsid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}</w:t>
      </w:r>
    </w:p>
    <w:p w:rsidR="00122FE2" w:rsidRDefault="00122FE2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22FE2" w:rsidRPr="00122FE2" w:rsidRDefault="00122FE2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 xml:space="preserve">A imagem do 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 xml:space="preserve"> vai com nome “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>”.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>: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122FE2" w:rsidRPr="00122FE2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122FE2">
        <w:rPr>
          <w:rFonts w:ascii="Segoe UI" w:hAnsi="Segoe UI" w:cs="Segoe UI"/>
          <w:sz w:val="20"/>
          <w:szCs w:val="20"/>
          <w:lang w:val="en-US"/>
        </w:rPr>
        <w:t>{</w:t>
      </w:r>
    </w:p>
    <w:p w:rsidR="00122FE2" w:rsidRPr="00122FE2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122FE2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122FE2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122FE2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122FE2">
        <w:rPr>
          <w:rFonts w:ascii="Segoe UI" w:hAnsi="Segoe UI" w:cs="Segoe UI"/>
          <w:sz w:val="20"/>
          <w:szCs w:val="20"/>
          <w:lang w:val="en-US"/>
        </w:rPr>
        <w:t>sucess</w:t>
      </w:r>
      <w:proofErr w:type="spellEnd"/>
      <w:r w:rsidRPr="00122FE2">
        <w:rPr>
          <w:rFonts w:ascii="Segoe UI" w:hAnsi="Segoe UI" w:cs="Segoe UI"/>
          <w:sz w:val="20"/>
          <w:szCs w:val="20"/>
          <w:lang w:val="en-US"/>
        </w:rPr>
        <w:t>",</w:t>
      </w:r>
    </w:p>
    <w:p w:rsidR="00122FE2" w:rsidRPr="00122FE2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122FE2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122FE2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122FE2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122FE2" w:rsidRPr="00122FE2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en-US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"Usuário atualizado com sucesso"</w:t>
      </w:r>
    </w:p>
    <w:p w:rsidR="00A14038" w:rsidRPr="003B1BFD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en-US"/>
        </w:rPr>
        <w:t>}</w:t>
      </w:r>
      <w:r w:rsidR="00A14038"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14038" w:rsidRPr="003B1BFD" w:rsidRDefault="004C38C2" w:rsidP="00770D06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 xml:space="preserve">Retorno de email por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token</w:t>
      </w:r>
      <w:proofErr w:type="spellEnd"/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770D06" w:rsidRPr="003B1BFD" w:rsidRDefault="00770D06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Observação: esse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endpoint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foi solicitado por um dos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devs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front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anteriores.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</w:t>
      </w:r>
      <w:r w:rsidR="00A14A45" w:rsidRPr="003B1BFD">
        <w:rPr>
          <w:rFonts w:ascii="Segoe UI" w:hAnsi="Segoe UI" w:cs="Segoe UI"/>
          <w:sz w:val="20"/>
          <w:szCs w:val="20"/>
          <w:lang w:val="pt-BR"/>
        </w:rPr>
        <w:t xml:space="preserve"> GET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getemailbytoken</w:t>
      </w:r>
      <w:proofErr w:type="spellEnd"/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C38C2" w:rsidRPr="003B1BFD" w:rsidRDefault="00E8336B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8336B" w:rsidRPr="003B1BFD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E8336B" w:rsidRPr="003B1BFD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"eyJ0eXAiOiJKV1QiLCJhbGciOiJIUzI1NiJ9.eyJzdWIiOjE5LCJuYW1lIjoidmluaWNpdXMgYmFycmVpcmEiLCJlbWFpbCI6InZpbmliYXJyQGhvdG1haWwuY29tIiwiZXhwIjoiMjAyMy0xMC0wMSAxODo0NjozNSJ9.K4MwzjRm-nCH88sIQ3qBWP-gmG5Rs7rh2yH6jjVgZuU", </w:t>
      </w:r>
    </w:p>
    <w:p w:rsidR="00E8336B" w:rsidRPr="00122FE2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</w:t>
      </w:r>
    </w:p>
    <w:p w:rsidR="00E8336B" w:rsidRPr="00122FE2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>}</w:t>
      </w:r>
      <w:r w:rsidRPr="00122FE2">
        <w:rPr>
          <w:rFonts w:ascii="Segoe UI" w:hAnsi="Segoe UI" w:cs="Segoe UI"/>
          <w:sz w:val="20"/>
          <w:szCs w:val="20"/>
          <w:lang w:val="pt-BR"/>
        </w:rPr>
        <w:tab/>
      </w:r>
    </w:p>
    <w:p w:rsidR="008065BD" w:rsidRPr="00122FE2" w:rsidRDefault="008065BD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E8336B" w:rsidRPr="00122FE2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>Saída:</w:t>
      </w:r>
    </w:p>
    <w:p w:rsidR="008065BD" w:rsidRPr="00122FE2" w:rsidRDefault="008065BD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>{</w:t>
      </w:r>
    </w:p>
    <w:p w:rsidR="008065BD" w:rsidRPr="00122FE2" w:rsidRDefault="008065BD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ab/>
        <w:t>"status": 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sucess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",</w:t>
      </w:r>
    </w:p>
    <w:p w:rsidR="008065BD" w:rsidRPr="00122FE2" w:rsidRDefault="008065BD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code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"SUCCESS",</w:t>
      </w:r>
    </w:p>
    <w:p w:rsidR="008065BD" w:rsidRPr="003B1BFD" w:rsidRDefault="008065BD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logoff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concluído"</w:t>
      </w:r>
    </w:p>
    <w:p w:rsidR="004C38C2" w:rsidRPr="003B1BFD" w:rsidRDefault="008065BD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14A45" w:rsidRPr="003B1BFD" w:rsidRDefault="00A14A45" w:rsidP="00A14A45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Tipos de Propriedades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tiposdetipos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(podemos mudar para inglês)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14A45" w:rsidRPr="003B1BFD" w:rsidRDefault="00A14A45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"House",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"https://api.vinibarr.com.br/img/apartamento.jpg",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"https://api.vinibarr.com.br/img/apartamento-over.jpg"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"https://api.vinibarr.com.br/img/pousada.jpg",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"https://api.vinibarr.com.br/img/pousada-over.jpg"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"https://api.vinibarr.com.br/img/hotel.jpg",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"https://api.vinibarr.com.br/img/hotel-over.jpg"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A14A45" w:rsidRPr="003B1BFD" w:rsidRDefault="00A14A45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475D17" w:rsidRPr="003B1BFD" w:rsidRDefault="00475D17" w:rsidP="00475D17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Tabela de características das propriedades</w:t>
      </w: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r w:rsidR="00770D06" w:rsidRPr="003B1BFD">
        <w:rPr>
          <w:rFonts w:ascii="Segoe UI" w:hAnsi="Segoe UI" w:cs="Segoe UI"/>
          <w:sz w:val="20"/>
          <w:szCs w:val="20"/>
          <w:lang w:val="pt-BR"/>
        </w:rPr>
        <w:t>características</w:t>
      </w:r>
      <w:r w:rsidRPr="003B1BFD">
        <w:rPr>
          <w:rFonts w:ascii="Segoe UI" w:hAnsi="Segoe UI" w:cs="Segoe UI"/>
          <w:sz w:val="20"/>
          <w:szCs w:val="20"/>
          <w:lang w:val="pt-BR"/>
        </w:rPr>
        <w:t xml:space="preserve"> (podemos mudar para inglês)</w:t>
      </w: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1 pessoa",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1 persona",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"For 1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person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"https://api.vinibarr.com.br/img/1pessoa.jpg",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"https://api.vinibarr.com.br/img/1pessoa-over.jpg",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a galera",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los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chicos",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": "For the guys",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"https://api.vinibarr.com.br/img/galera.jpg",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"https://api.vinibarr.com.br/img/galera-over.jpg",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"Diferente",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"Diferente",</w:t>
      </w:r>
    </w:p>
    <w:p w:rsidR="00475D17" w:rsidRPr="00122FE2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Different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122FE2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"https://api.vinibarr.com.br/img/flat.jpg",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"https://api.vinibarr.com.br/img/flat-over.jpg",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Classica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Clásico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122FE2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"Classic",</w:t>
      </w:r>
    </w:p>
    <w:p w:rsidR="00475D17" w:rsidRPr="00122FE2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"https://api.vinibarr.com.br/img/classica.jpg",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"https://api.vinibarr.com.br/img/classica-over.jpg",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5,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Familia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familia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": "To the family",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"https://api.vinibarr.com.br/img/familia.jpg",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"https://api.vinibarr.com.br/img/familia-over.jpg",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6,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"Cidade",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Ciudad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122FE2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"City",</w:t>
      </w:r>
    </w:p>
    <w:p w:rsidR="00475D17" w:rsidRPr="00122FE2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"https://api.vinibarr.com.br/img/cidade.jpg",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"https://api.vinibarr.com.br/img/cidade-over.jpg",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7,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"Campo",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"Campo",</w:t>
      </w:r>
    </w:p>
    <w:p w:rsidR="00475D17" w:rsidRPr="00122FE2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"Field",</w:t>
      </w:r>
    </w:p>
    <w:p w:rsidR="00475D17" w:rsidRPr="00122FE2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"https://api.vinibarr.com.br/img/campo.jpg",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"https://api.vinibarr.com.br/img/campo-over.jpg",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8,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"Praia",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Playa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122FE2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"Beach",</w:t>
      </w:r>
    </w:p>
    <w:p w:rsidR="00475D17" w:rsidRPr="00122FE2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"https://api.vinibarr.com.br/img/praia.jpg",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"https://api.vinibarr.com.br/img/praia-over.jpg",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9,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"Casal",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Pareja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122FE2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Couple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122FE2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"https://api.vinibarr.com.br/img/casal.jpg",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"https://api.vinibarr.com.br/img/casal-over.jpg",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E36032" w:rsidRPr="003B1BFD" w:rsidRDefault="00E36032" w:rsidP="00E36032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Tabela de comodidades das propriedades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comodidades (podemos mudar para inglês)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"https://api.vinibarr.com.br/img/wifi.jpg",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"https://api.vinibarr.com.br/img/wifi-over.jpg",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20:55:49"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"https://api.vinibarr.com.br/img/tv.jpg",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"https://api.vinibarr.com.br/img/tv-over.jpg",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"Cozinha",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Kitchen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Cocina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"https://api.vinibarr.com.br/img/fogao.jpg",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"https://api.vinibarr.com.br/img/fogao-over.jpg",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"Lavanderia",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Laundry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Lavadero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"https://api.vinibarr.com.br/img/maquinadelavar.jpg",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"https://api.vinibarr.com.br/img/maquinadelavar-over.jpg",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5,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"Ar Condicionado",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"Air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conditioning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"Aire condicionado",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"https://api.vinibarr.com.br/img/arcondicionado.jpg",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"https://api.vinibarr.com.br/img/arcondicionado-over.jpg",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6,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"Estacionamento Gratuito",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Free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Parking",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Estacionamiento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gratis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7,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Estacionameno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Pago",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Paid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Parking",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Aparcamiento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de pago",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8,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"Mesa de Trabalho",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"Desktop",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"Mesa de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trabajo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"https://api.vinibarr.com.br/img/mesadetrabalho.jpg",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"https://api.vinibarr.com.br/img/mesadetrabalho-over.jpg",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9,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"Varanda",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Balcony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122FE2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Balcón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122FE2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122FE2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"https://api.vinibarr.com.br/img/varanda.jpg",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"https://api.vinibarr.com.br/img/varanda-over.jpg",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sectPr w:rsidR="00E36032" w:rsidRPr="003B1BFD" w:rsidSect="00DD40B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58E5" w:rsidRDefault="004B58E5" w:rsidP="001C66AD">
      <w:pPr>
        <w:spacing w:after="0" w:line="240" w:lineRule="auto"/>
      </w:pPr>
      <w:r>
        <w:separator/>
      </w:r>
    </w:p>
  </w:endnote>
  <w:endnote w:type="continuationSeparator" w:id="0">
    <w:p w:rsidR="004B58E5" w:rsidRDefault="004B58E5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0B45F40-B1B9-428F-9355-7C9D39903A85}"/>
    <w:embedBold r:id="rId2" w:fontKey="{5ED3005A-93CF-477E-AE9E-47DECE83646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730D9764-72DA-41E1-A024-9C229B0E9F22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38C8A563-283C-4203-8172-D20DE200631E}"/>
    <w:embedBold r:id="rId5" w:fontKey="{7DF81351-3449-4FE7-9E99-03D9D6619631}"/>
    <w:embedItalic r:id="rId6" w:fontKey="{BB3D979B-E39F-4A80-8FB2-270F13A97B96}"/>
    <w:embedBoldItalic r:id="rId7" w:fontKey="{03197751-6973-4DB4-B159-4870DD1D5B75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4515ED3B-7864-4836-9A36-2D3F53898864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BC24CF40-2B76-4672-9885-D4F0BD7E38E1}"/>
    <w:embedBold r:id="rId10" w:fontKey="{C660F72E-0200-4B15-82ED-EB811211A0E8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Rodap"/>
    </w:pPr>
    <w:r>
      <w:rPr>
        <w:noProof/>
        <w:color w:val="125F5B" w:themeColor="accent1"/>
        <w:lang w:val="pt-BR" w:eastAsia="pt-BR"/>
      </w:rPr>
      <mc:AlternateContent>
        <mc:Choice Requires="wps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tâ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0904293" id="Retângulo 452" o:spid="_x0000_s1026" style="position:absolute;margin-left:0;margin-top:0;width:579.9pt;height:750.3pt;z-index:25168076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OafrgIAALgFAAAOAAAAZHJzL2Uyb0RvYy54bWysVFFvGyEMfp+0/4B4Xy9JkyaNeqmiVp0m&#10;dWvVduoz4SB3EmAGJJfs5+yv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BoNOafrgIAALg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125F5B" w:themeColor="accent1"/>
        <w:lang w:val="pt-BR"/>
      </w:rPr>
      <w:t xml:space="preserve"> </w:t>
    </w:r>
    <w:r>
      <w:rPr>
        <w:rFonts w:asciiTheme="majorHAnsi" w:eastAsiaTheme="majorEastAsia" w:hAnsiTheme="majorHAnsi" w:cstheme="majorBidi"/>
        <w:color w:val="125F5B" w:themeColor="accent1"/>
        <w:sz w:val="20"/>
        <w:szCs w:val="20"/>
        <w:lang w:val="pt-BR"/>
      </w:rPr>
      <w:t xml:space="preserve">p. </w:t>
    </w:r>
    <w:r>
      <w:rPr>
        <w:rFonts w:asciiTheme="minorHAnsi" w:hAnsiTheme="minorHAnsi"/>
        <w:color w:val="125F5B" w:themeColor="accent1"/>
        <w:sz w:val="20"/>
        <w:szCs w:val="20"/>
      </w:rPr>
      <w:fldChar w:fldCharType="begin"/>
    </w:r>
    <w:r>
      <w:rPr>
        <w:color w:val="125F5B" w:themeColor="accent1"/>
        <w:sz w:val="20"/>
        <w:szCs w:val="20"/>
      </w:rPr>
      <w:instrText>PAGE    \* MERGEFORMAT</w:instrText>
    </w:r>
    <w:r>
      <w:rPr>
        <w:rFonts w:asciiTheme="minorHAnsi" w:hAnsiTheme="minorHAnsi"/>
        <w:color w:val="125F5B" w:themeColor="accent1"/>
        <w:sz w:val="20"/>
        <w:szCs w:val="20"/>
      </w:rPr>
      <w:fldChar w:fldCharType="separate"/>
    </w:r>
    <w:r w:rsidR="00E67891" w:rsidRPr="00E67891">
      <w:rPr>
        <w:rFonts w:asciiTheme="majorHAnsi" w:eastAsiaTheme="majorEastAsia" w:hAnsiTheme="majorHAnsi" w:cstheme="majorBidi"/>
        <w:noProof/>
        <w:color w:val="125F5B" w:themeColor="accent1"/>
        <w:sz w:val="20"/>
        <w:szCs w:val="20"/>
        <w:lang w:val="pt-BR"/>
      </w:rPr>
      <w:t>10</w:t>
    </w:r>
    <w:r>
      <w:rPr>
        <w:rFonts w:asciiTheme="majorHAnsi" w:eastAsiaTheme="majorEastAsia" w:hAnsiTheme="majorHAnsi" w:cstheme="majorBidi"/>
        <w:color w:val="125F5B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58E5" w:rsidRDefault="004B58E5" w:rsidP="001C66AD">
      <w:pPr>
        <w:spacing w:after="0" w:line="240" w:lineRule="auto"/>
      </w:pPr>
      <w:r>
        <w:separator/>
      </w:r>
    </w:p>
  </w:footnote>
  <w:footnote w:type="continuationSeparator" w:id="0">
    <w:p w:rsidR="004B58E5" w:rsidRDefault="004B58E5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41122640"/>
      <w:docPartObj>
        <w:docPartGallery w:val="Page Numbers (Top of Page)"/>
        <w:docPartUnique/>
      </w:docPartObj>
    </w:sdtPr>
    <w:sdtContent>
      <w:p w:rsidR="00122FE2" w:rsidRDefault="00122FE2">
        <w:pPr>
          <w:pStyle w:val="Cabealho"/>
        </w:pPr>
        <w:r>
          <w:t>API Projeto InnHouse – Vinibarr Sistemas Online</w:t>
        </w:r>
      </w:p>
    </w:sdtContent>
  </w:sdt>
  <w:p w:rsidR="00122FE2" w:rsidRPr="00D90F4C" w:rsidRDefault="00122FE2">
    <w:pPr>
      <w:pStyle w:val="Cabealho"/>
      <w:rPr>
        <w:lang w:val="pt-BR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058"/>
    <w:rsid w:val="00020F8E"/>
    <w:rsid w:val="00040808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05FF4"/>
    <w:rsid w:val="00122FE2"/>
    <w:rsid w:val="001632C0"/>
    <w:rsid w:val="001727CA"/>
    <w:rsid w:val="001B0B3A"/>
    <w:rsid w:val="001C171C"/>
    <w:rsid w:val="001C66AD"/>
    <w:rsid w:val="001D38B2"/>
    <w:rsid w:val="001D4B91"/>
    <w:rsid w:val="001E7FCD"/>
    <w:rsid w:val="001F3377"/>
    <w:rsid w:val="00201F7E"/>
    <w:rsid w:val="002C56E6"/>
    <w:rsid w:val="00361E11"/>
    <w:rsid w:val="003B1BFD"/>
    <w:rsid w:val="003B4F52"/>
    <w:rsid w:val="003D65C5"/>
    <w:rsid w:val="0040090B"/>
    <w:rsid w:val="004034FA"/>
    <w:rsid w:val="00433D57"/>
    <w:rsid w:val="0046302A"/>
    <w:rsid w:val="00475D17"/>
    <w:rsid w:val="00487D2D"/>
    <w:rsid w:val="004B58E5"/>
    <w:rsid w:val="004C38C2"/>
    <w:rsid w:val="004D5D62"/>
    <w:rsid w:val="00504AA9"/>
    <w:rsid w:val="005112D0"/>
    <w:rsid w:val="00527913"/>
    <w:rsid w:val="00533D86"/>
    <w:rsid w:val="00555681"/>
    <w:rsid w:val="00577E06"/>
    <w:rsid w:val="005A3BF7"/>
    <w:rsid w:val="005C4A8B"/>
    <w:rsid w:val="005D6278"/>
    <w:rsid w:val="005F2035"/>
    <w:rsid w:val="005F7990"/>
    <w:rsid w:val="00600AC2"/>
    <w:rsid w:val="00622682"/>
    <w:rsid w:val="0063739C"/>
    <w:rsid w:val="00657B98"/>
    <w:rsid w:val="00691944"/>
    <w:rsid w:val="006B248A"/>
    <w:rsid w:val="006B2E3A"/>
    <w:rsid w:val="00703BBA"/>
    <w:rsid w:val="00727403"/>
    <w:rsid w:val="007466B2"/>
    <w:rsid w:val="00770D06"/>
    <w:rsid w:val="00770F25"/>
    <w:rsid w:val="00793272"/>
    <w:rsid w:val="007B0A85"/>
    <w:rsid w:val="007B2E52"/>
    <w:rsid w:val="007C6A52"/>
    <w:rsid w:val="008065BD"/>
    <w:rsid w:val="008119CC"/>
    <w:rsid w:val="0082043E"/>
    <w:rsid w:val="0086719D"/>
    <w:rsid w:val="00897331"/>
    <w:rsid w:val="008A629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14038"/>
    <w:rsid w:val="00A14A45"/>
    <w:rsid w:val="00A254B7"/>
    <w:rsid w:val="00A370A8"/>
    <w:rsid w:val="00A73847"/>
    <w:rsid w:val="00A81578"/>
    <w:rsid w:val="00A90467"/>
    <w:rsid w:val="00AF1EC5"/>
    <w:rsid w:val="00B208D4"/>
    <w:rsid w:val="00B27589"/>
    <w:rsid w:val="00B507CC"/>
    <w:rsid w:val="00BA1D94"/>
    <w:rsid w:val="00BD4753"/>
    <w:rsid w:val="00BD5CB1"/>
    <w:rsid w:val="00BE62EE"/>
    <w:rsid w:val="00C003BA"/>
    <w:rsid w:val="00C32C43"/>
    <w:rsid w:val="00C46878"/>
    <w:rsid w:val="00C82682"/>
    <w:rsid w:val="00C847C4"/>
    <w:rsid w:val="00CB4A51"/>
    <w:rsid w:val="00CD06EB"/>
    <w:rsid w:val="00CD4532"/>
    <w:rsid w:val="00CD47B0"/>
    <w:rsid w:val="00CD7A39"/>
    <w:rsid w:val="00CE6104"/>
    <w:rsid w:val="00CE7918"/>
    <w:rsid w:val="00CF1B89"/>
    <w:rsid w:val="00D05D0B"/>
    <w:rsid w:val="00D16163"/>
    <w:rsid w:val="00D50B65"/>
    <w:rsid w:val="00D90F4C"/>
    <w:rsid w:val="00DB3FAD"/>
    <w:rsid w:val="00DD3026"/>
    <w:rsid w:val="00DD40BE"/>
    <w:rsid w:val="00E3269E"/>
    <w:rsid w:val="00E36032"/>
    <w:rsid w:val="00E61C09"/>
    <w:rsid w:val="00E66C3D"/>
    <w:rsid w:val="00E67891"/>
    <w:rsid w:val="00E8336B"/>
    <w:rsid w:val="00EB263C"/>
    <w:rsid w:val="00EB3B58"/>
    <w:rsid w:val="00EC5058"/>
    <w:rsid w:val="00EC7359"/>
    <w:rsid w:val="00EE3054"/>
    <w:rsid w:val="00F00606"/>
    <w:rsid w:val="00F01256"/>
    <w:rsid w:val="00F24448"/>
    <w:rsid w:val="00F470AA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  <w:ind w:right="7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AF1EC5"/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tabs>
        <w:tab w:val="num" w:pos="360"/>
      </w:tabs>
      <w:spacing w:before="120"/>
      <w:ind w:left="0" w:firstLine="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customStyle="1" w:styleId="Mention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customStyle="1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33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api.inhousebrasil.com.br/v1/" TargetMode="Externa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api.vinibarr.com.br/v1/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nicius\AppData\Roaming\Microsoft\Modelos\Papel%20timbrado%20t&#233;cnico%20minimalista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7C00ADF-C096-4488-A047-1C53E57E2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técnico minimalista</Template>
  <TotalTime>0</TotalTime>
  <Pages>1</Pages>
  <Words>1950</Words>
  <Characters>10536</Characters>
  <Application>Microsoft Office Word</Application>
  <DocSecurity>0</DocSecurity>
  <Lines>87</Lines>
  <Paragraphs>24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2023-11-27T14:15:00Z</dcterms:created>
  <dcterms:modified xsi:type="dcterms:W3CDTF">2023-12-13T23:56:00Z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