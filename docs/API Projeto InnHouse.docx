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963F2F">
        <w:rPr>
          <w:rFonts w:ascii="Segoe UI" w:hAnsi="Segoe UI" w:cs="Segoe UI"/>
          <w:sz w:val="20"/>
          <w:szCs w:val="20"/>
          <w:lang w:val="pt-BR"/>
        </w:rPr>
        <w:t>12/01/2024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>}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: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>{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",</w:t>
      </w:r>
    </w:p>
    <w:p w:rsidR="00A81578" w:rsidRPr="00713BC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713BC2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localizado",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713BC2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713BC2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:</w:t>
      </w:r>
    </w:p>
    <w:p w:rsidR="00AF1EC5" w:rsidRPr="00713BC2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122FE2" w:rsidRPr="00713BC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>{</w:t>
      </w:r>
    </w:p>
    <w:p w:rsidR="00122FE2" w:rsidRPr="00713BC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",</w:t>
      </w:r>
    </w:p>
    <w:p w:rsidR="00122FE2" w:rsidRPr="00713BC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713BC2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localizado",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"Different",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"Classic",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"City",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"Field",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"Beach",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"Couple",</w:t>
      </w:r>
    </w:p>
    <w:p w:rsidR="00475D17" w:rsidRPr="00713BC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713BC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Balcón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>",</w:t>
      </w:r>
    </w:p>
    <w:p w:rsidR="00E36032" w:rsidRPr="00713BC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713BC2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713BC2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713BC2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713BC2">
        <w:rPr>
          <w:rFonts w:ascii="Segoe UI" w:hAnsi="Segoe UI" w:cs="Segoe UI"/>
          <w:sz w:val="20"/>
          <w:szCs w:val="20"/>
          <w:lang w:val="en-US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713BC2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newproperty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</w:t>
      </w:r>
    </w:p>
    <w:p w:rsidR="00963F2F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713BC2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713BC2">
        <w:rPr>
          <w:rFonts w:ascii="Segoe UI" w:hAnsi="Segoe UI" w:cs="Segoe UI"/>
          <w:sz w:val="20"/>
          <w:szCs w:val="20"/>
          <w:lang w:val="pt-BR"/>
        </w:rPr>
        <w:t xml:space="preserve"> data = new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FormData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(data);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 xml:space="preserve">Observações: 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Método: </w:t>
      </w:r>
      <w:r w:rsidR="00713BC2">
        <w:rPr>
          <w:rFonts w:ascii="Segoe UI" w:hAnsi="Segoe UI" w:cs="Segoe UI"/>
          <w:sz w:val="20"/>
          <w:szCs w:val="20"/>
          <w:lang w:val="pt-BR"/>
        </w:rPr>
        <w:t xml:space="preserve">POST – apenas esse método não funcionou com GET; a </w:t>
      </w:r>
      <w:proofErr w:type="spellStart"/>
      <w:r w:rsidR="00713BC2">
        <w:rPr>
          <w:rFonts w:ascii="Segoe UI" w:hAnsi="Segoe UI" w:cs="Segoe UI"/>
          <w:sz w:val="20"/>
          <w:szCs w:val="20"/>
          <w:lang w:val="pt-BR"/>
        </w:rPr>
        <w:t>api</w:t>
      </w:r>
      <w:proofErr w:type="spellEnd"/>
      <w:r w:rsidR="00713BC2">
        <w:rPr>
          <w:rFonts w:ascii="Segoe UI" w:hAnsi="Segoe UI" w:cs="Segoe UI"/>
          <w:sz w:val="20"/>
          <w:szCs w:val="20"/>
          <w:lang w:val="pt-BR"/>
        </w:rPr>
        <w:t xml:space="preserve"> não recebia dados no ambiente online mas recebia dados no ambiente local. Para não ficarmos parados, vamos usar o POST por enquanto.</w:t>
      </w:r>
      <w:bookmarkStart w:id="0" w:name="_GoBack"/>
      <w:bookmarkEnd w:id="0"/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D6D4F" w:rsidRPr="00ED6D4F">
        <w:rPr>
          <w:rFonts w:ascii="Segoe UI" w:hAnsi="Segoe UI" w:cs="Segoe UI"/>
          <w:sz w:val="20"/>
          <w:szCs w:val="20"/>
          <w:lang w:val="pt-BR"/>
        </w:rPr>
        <w:t>getallproperty</w:t>
      </w:r>
      <w:proofErr w:type="spellEnd"/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BF65F8" w:rsidRPr="00713BC2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</w:p>
    <w:sectPr w:rsidR="00BF65F8" w:rsidRPr="00963F2F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44B" w:rsidRDefault="002A544B" w:rsidP="001C66AD">
      <w:pPr>
        <w:spacing w:after="0" w:line="240" w:lineRule="auto"/>
      </w:pPr>
      <w:r>
        <w:separator/>
      </w:r>
    </w:p>
  </w:endnote>
  <w:endnote w:type="continuationSeparator" w:id="0">
    <w:p w:rsidR="002A544B" w:rsidRDefault="002A544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BD15AC-9238-46ED-A07B-25B124EE496F}"/>
    <w:embedBold r:id="rId2" w:fontKey="{B34E6081-05CB-47EF-A3DE-D3D14D738D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5B4A824-B3D5-492D-918A-23390B9A49D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974875DD-8C83-42BA-BA10-D102EE9FDFF8}"/>
    <w:embedBold r:id="rId5" w:fontKey="{BE401721-4C3A-4B5D-A83B-8CAF658EB0A1}"/>
    <w:embedItalic r:id="rId6" w:fontKey="{E13018B7-9A66-4031-A4FA-B59CFD747E5D}"/>
    <w:embedBoldItalic r:id="rId7" w:fontKey="{87D09254-14A9-41FB-9B05-2163DEC742E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C0B9A9D-6F35-4980-8364-4A1800CECA6E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9C38474F-DFF3-4B7C-8182-9A13244A3A7B}"/>
    <w:embedBold r:id="rId10" w:fontKey="{20A8850D-AEF3-46B4-A46B-5BC1AB430E4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713BC2" w:rsidRPr="00713BC2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22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44B" w:rsidRDefault="002A544B" w:rsidP="001C66AD">
      <w:pPr>
        <w:spacing w:after="0" w:line="240" w:lineRule="auto"/>
      </w:pPr>
      <w:r>
        <w:separator/>
      </w:r>
    </w:p>
  </w:footnote>
  <w:footnote w:type="continuationSeparator" w:id="0">
    <w:p w:rsidR="002A544B" w:rsidRDefault="002A544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A544B"/>
    <w:rsid w:val="002C56E6"/>
    <w:rsid w:val="00361E11"/>
    <w:rsid w:val="003B1BFD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13BC2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C6BD1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D6D4F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F65F8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C7B17FD-C123-4626-BA65-CD365EAB0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2734</Words>
  <Characters>14768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2024-01-13T15:42:00Z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