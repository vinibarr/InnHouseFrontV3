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Data da última atualização: </w:t>
      </w:r>
      <w:r w:rsidR="00793272" w:rsidRPr="003B1BFD">
        <w:rPr>
          <w:rFonts w:ascii="Segoe UI" w:hAnsi="Segoe UI" w:cs="Segoe UI"/>
          <w:sz w:val="20"/>
          <w:szCs w:val="20"/>
          <w:lang w:val="pt-BR"/>
        </w:rPr>
        <w:t>30</w:t>
      </w:r>
      <w:r w:rsidRPr="003B1BFD">
        <w:rPr>
          <w:rFonts w:ascii="Segoe UI" w:hAnsi="Segoe UI" w:cs="Segoe UI"/>
          <w:sz w:val="20"/>
          <w:szCs w:val="20"/>
          <w:lang w:val="pt-BR"/>
        </w:rPr>
        <w:t>/11/2023</w:t>
      </w:r>
    </w:p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Autor: Vinicius Barreira</w:t>
      </w:r>
    </w:p>
    <w:p w:rsidR="00EC5058" w:rsidRPr="003B1BFD" w:rsidRDefault="00EC5058" w:rsidP="001C66AD">
      <w:pPr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C66AD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Dados gerais:</w:t>
      </w:r>
    </w:p>
    <w:p w:rsidR="00EC5058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Padrão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RestFull</w:t>
      </w:r>
      <w:proofErr w:type="spellEnd"/>
      <w:r w:rsidR="00201F7E" w:rsidRPr="003B1BFD">
        <w:rPr>
          <w:rFonts w:ascii="Segoe UI" w:hAnsi="Segoe UI" w:cs="Segoe UI"/>
          <w:sz w:val="20"/>
          <w:szCs w:val="20"/>
          <w:lang w:val="pt-BR"/>
        </w:rPr>
        <w:t>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201F7E" w:rsidRDefault="00201F7E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Tipo de entrada e saída: JSON.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homologação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 </w:t>
      </w:r>
      <w:hyperlink r:id="rId11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https://api.vinibarr.com.br/v1/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 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produção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(off-line no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momento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): </w:t>
      </w:r>
      <w:hyperlink r:id="rId12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https://api.inhousebrasil.com.br/v1/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8A6291" w:rsidRDefault="008A62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Autenticação (quando aplicável):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Bearer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com JWT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A1D94" w:rsidRPr="003B1BFD" w:rsidRDefault="00BA1D94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Códigos dos tipos de usuários: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SUPER ADMINISTRADOR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SUPORTE INNHOUSE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GESTOR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USUÁRIO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CORRETOR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300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HOSPEDE</w:t>
      </w:r>
    </w:p>
    <w:p w:rsidR="00657B98" w:rsidRPr="003B1BFD" w:rsidRDefault="00657B9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Nomenclatura dos idiomas: quando não enviado, assume-se PT-BR.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pt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: português brasileiro.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en</w:t>
      </w:r>
      <w:proofErr w:type="spellEnd"/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inglês geral, sem especificação de país.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es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espanhol geral, sem especificação de país.</w:t>
      </w:r>
    </w:p>
    <w:p w:rsidR="00EC5058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D4B91" w:rsidRPr="003B1BFD" w:rsidRDefault="00793272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Tecnologia</w:t>
      </w:r>
      <w:r w:rsidR="00F24448" w:rsidRPr="003B1BFD">
        <w:rPr>
          <w:rFonts w:ascii="Segoe UI" w:hAnsi="Segoe UI" w:cs="Segoe UI"/>
          <w:sz w:val="20"/>
          <w:szCs w:val="20"/>
          <w:lang w:val="pt-BR"/>
        </w:rPr>
        <w:t xml:space="preserve"> da API: </w:t>
      </w:r>
      <w:bookmarkStart w:id="0" w:name="_GoBack"/>
      <w:bookmarkEnd w:id="0"/>
    </w:p>
    <w:p w:rsidR="00E3269E" w:rsidRPr="003B1BFD" w:rsidRDefault="001D4B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 https://slimframework.com/docs/v3/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8A6291" w:rsidP="00BA1D94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Up</w:t>
      </w:r>
      <w:proofErr w:type="spellEnd"/>
      <w:r w:rsidR="00770D06" w:rsidRPr="003B1BFD">
        <w:rPr>
          <w:rFonts w:ascii="Segoe UI" w:hAnsi="Segoe UI" w:cs="Segoe UI"/>
          <w:b/>
          <w:sz w:val="20"/>
          <w:szCs w:val="20"/>
          <w:lang w:val="pt-BR"/>
        </w:rPr>
        <w:t xml:space="preserve"> – cadastramento de novos usuarios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sign-up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"vinicius barreira",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"vinibarr@hotmail.com",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"987654",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type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"200",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"Enviado email para sua conta de email informada no cadastro!"</w:t>
      </w:r>
    </w:p>
    <w:p w:rsidR="008A6291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3B1BFD" w:rsidRDefault="00A8157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A81578" w:rsidP="00A81578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Confirmação de Email (no pós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>-in)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End Point: </w:t>
      </w:r>
      <w:r w:rsidR="00105FF4" w:rsidRPr="003B1BFD">
        <w:rPr>
          <w:rFonts w:ascii="Segoe UI" w:hAnsi="Segoe UI" w:cs="Segoe UI"/>
          <w:sz w:val="20"/>
          <w:szCs w:val="20"/>
          <w:lang w:val="en-US"/>
        </w:rPr>
        <w:t>email-confirmation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"3aff0a9904b5acac00cd8d6c29d522d93bb500136c521ba3e61bce1cb059a7d4", 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"E-mail validado com sucesso"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201F7E" w:rsidRPr="003B1BFD" w:rsidRDefault="00201F7E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E3269E" w:rsidP="00E3269E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Esqueci minha senha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forgot-password</w:t>
      </w:r>
      <w:proofErr w:type="spellEnd"/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040808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269E" w:rsidRPr="003B1BFD" w:rsidRDefault="00E3269E" w:rsidP="00E3269E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3269E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Saida</w:t>
      </w:r>
      <w:proofErr w:type="spellEnd"/>
      <w:r w:rsidR="00E3269E"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"SUCCESS_RECOVERY",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"Email de recuperação enviado com sucesso!"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1C66AD" w:rsidRPr="003B1BFD" w:rsidRDefault="001C66AD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C32C43" w:rsidRPr="003B1BFD" w:rsidRDefault="00C32C43" w:rsidP="00C32C43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Reset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en-US"/>
        </w:rPr>
        <w:t>Senha</w:t>
      </w:r>
      <w:proofErr w:type="spellEnd"/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PUT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reset-password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C32C43" w:rsidRPr="003B1BFD" w:rsidRDefault="00C32C43" w:rsidP="00071B1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"e80c5ad91b12e38cd412811910d195d23cb23208e595020a2ff201c8ce147997",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pass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"987654",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 verificar; deu erro 404</w:t>
      </w: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034FA" w:rsidRPr="003B1BFD" w:rsidRDefault="004034FA" w:rsidP="004034FA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>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"Msp0036@",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"SUCCESS_LOGIN",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Login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realizado com sucesso!",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"VINICIUS BARREIRA",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"eyJ0eXAiOiJKV1QiLCJhbGciOiJIUzI1NiJ9.eyJzdWIiOjEsIm5hbWUiOiJWSU5JQ0lVUyBCQVJSRUlSQSIsImVtYWlsIjoiY29udGF0b0B2aW5pYmFyci5jb20uYnIiLCJleHAiOjE2OTYwMzIwMDB9.oqZpvb1GsJk3CeZPhE2GKsvocxpLc9kzkimKJXrjLHc",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refresh_token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"eyJ0eXAiOiJKV1QiLCJhbGciOiJIUzI1NiJ9.eyJlbWFpbCI6ImNvbnRhdG9AdmluaWJhcnIuY29tLmJyIiwicmFtZG9tIjoiNjUwZjI3N2MyODQ1MyJ9.TQDpJ3B9uE4ZIFNhjBEG5BMQCXTTTifBWkBNJic291w"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3B1BFD" w:rsidRPr="003B1BFD" w:rsidRDefault="003B1BFD">
      <w:pPr>
        <w:rPr>
          <w:rFonts w:ascii="Segoe UI" w:hAnsi="Segoe UI" w:cs="Segoe UI"/>
          <w:sz w:val="20"/>
          <w:szCs w:val="20"/>
          <w:lang w:val="en-US"/>
        </w:rPr>
      </w:pPr>
    </w:p>
    <w:p w:rsidR="003B1BFD" w:rsidRPr="003B1BFD" w:rsidRDefault="003B1BFD" w:rsidP="003B1BFD">
      <w:pPr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br w:type="page"/>
      </w: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Login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en-US"/>
        </w:rPr>
        <w:t>por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en-US"/>
        </w:rPr>
        <w:t xml:space="preserve"> Token</w:t>
      </w:r>
    </w:p>
    <w:p w:rsidR="003B1BFD" w:rsidRPr="003B1BFD" w:rsidRDefault="003B1BFD">
      <w:pPr>
        <w:rPr>
          <w:rFonts w:ascii="Segoe UI" w:hAnsi="Segoe UI" w:cs="Segoe UI"/>
          <w:sz w:val="20"/>
          <w:szCs w:val="20"/>
          <w:lang w:val="en-US"/>
        </w:rPr>
      </w:pP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End Point: </w:t>
      </w:r>
      <w:r w:rsidRPr="003B1BFD">
        <w:rPr>
          <w:rFonts w:ascii="Segoe UI" w:hAnsi="Segoe UI" w:cs="Segoe UI"/>
          <w:sz w:val="20"/>
          <w:szCs w:val="20"/>
          <w:lang w:val="en-US"/>
        </w:rPr>
        <w:t>token-login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3B1BFD" w:rsidRDefault="003B1BFD">
      <w:pPr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Entrada: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>
        <w:rPr>
          <w:rFonts w:ascii="Segoe UI" w:hAnsi="Segoe UI" w:cs="Segoe UI"/>
          <w:sz w:val="20"/>
          <w:szCs w:val="20"/>
          <w:lang w:val="en-US"/>
        </w:rPr>
        <w:t>: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  <w:r w:rsidRPr="003B1BFD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3B1BFD" w:rsidRPr="003B1BFD" w:rsidRDefault="003B1BFD">
      <w:pPr>
        <w:rPr>
          <w:rFonts w:ascii="Segoe UI" w:hAnsi="Segoe UI" w:cs="Segoe UI"/>
          <w:sz w:val="20"/>
          <w:szCs w:val="20"/>
          <w:lang w:val="en-US"/>
        </w:rPr>
      </w:pPr>
    </w:p>
    <w:p w:rsidR="004034FA" w:rsidRPr="003B1BFD" w:rsidRDefault="00793272" w:rsidP="003B1BFD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t>Logoff</w:t>
      </w:r>
    </w:p>
    <w:p w:rsidR="00793272" w:rsidRPr="003B1BFD" w:rsidRDefault="00793272" w:rsidP="004034FA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793272" w:rsidRPr="003B1BFD" w:rsidRDefault="00793272" w:rsidP="00793272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793272" w:rsidRPr="003B1BFD" w:rsidRDefault="00793272" w:rsidP="00793272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logoff</w:t>
      </w:r>
    </w:p>
    <w:p w:rsidR="00793272" w:rsidRPr="003B1BFD" w:rsidRDefault="00793272" w:rsidP="00793272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Entrada: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038" w:rsidRPr="003B1BFD" w:rsidRDefault="00A14038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793272" w:rsidRPr="003B1BFD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793272" w:rsidRPr="003B1BFD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"error",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"FAIL_LOGIN",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"Token não localizado"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038" w:rsidRPr="003B1BFD" w:rsidRDefault="00A1403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038" w:rsidRPr="003B1BFD" w:rsidRDefault="004C38C2" w:rsidP="00770D06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Retorno de email por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770D06" w:rsidRPr="003B1BFD" w:rsidRDefault="00770D06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Observação: esse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endpoint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foi solicitado por um dos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devs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front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anteriores.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</w:t>
      </w:r>
      <w:r w:rsidR="00A14A45" w:rsidRPr="003B1BFD">
        <w:rPr>
          <w:rFonts w:ascii="Segoe UI" w:hAnsi="Segoe UI" w:cs="Segoe UI"/>
          <w:sz w:val="20"/>
          <w:szCs w:val="20"/>
          <w:lang w:val="pt-BR"/>
        </w:rPr>
        <w:t xml:space="preserve"> GET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getemailbytoken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C38C2" w:rsidRPr="003B1BFD" w:rsidRDefault="00E8336B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"eyJ0eXAiOiJKV1QiLCJhbGciOiJIUzI1NiJ9.eyJzdWIiOjE5LCJuYW1lIjoidmluaWNpdXMgYmFycmVpcmEiLCJlbWFpbCI6InZpbmliYXJyQGhvdG1haWwuY29tIiwiZXhwIjoiMjAyMy0xMC0wMSAxODo0NjozNSJ9.K4MwzjRm-nCH88sIQ3qBWP-gmG5Rs7rh2yH6jjVgZuU", 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8065BD" w:rsidRPr="003B1BFD" w:rsidRDefault="008065BD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8065BD" w:rsidRPr="003B1BFD" w:rsidRDefault="008065BD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8065BD" w:rsidRPr="003B1BFD" w:rsidRDefault="008065BD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8065BD" w:rsidRPr="003B1BFD" w:rsidRDefault="008065BD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8065BD" w:rsidRPr="003B1BFD" w:rsidRDefault="008065BD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logoff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concluído"</w:t>
      </w:r>
    </w:p>
    <w:p w:rsidR="004C38C2" w:rsidRPr="003B1BFD" w:rsidRDefault="008065BD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A45" w:rsidRPr="003B1BFD" w:rsidRDefault="00A14A45" w:rsidP="00A14A4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Tipos de Propriedades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tiposdetipos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14A45" w:rsidRPr="003B1BFD" w:rsidRDefault="00A14A45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"House",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75D17" w:rsidRPr="003B1BFD" w:rsidRDefault="00475D17" w:rsidP="00475D17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características das propriedades</w:t>
      </w: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r w:rsidR="00770D06" w:rsidRPr="003B1BFD">
        <w:rPr>
          <w:rFonts w:ascii="Segoe UI" w:hAnsi="Segoe UI" w:cs="Segoe UI"/>
          <w:sz w:val="20"/>
          <w:szCs w:val="20"/>
          <w:lang w:val="pt-BR"/>
        </w:rPr>
        <w:t>características</w:t>
      </w:r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pessoa",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persona",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a galera",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chicos",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"For the guys",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Different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Classica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Clásico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"Classic",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"To the family",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"Cidade",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Ciudad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"City",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"Field",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"Praia",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Playa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"Beach",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"Casal",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Pareja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Couple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E36032" w:rsidRPr="003B1BFD" w:rsidRDefault="00E36032" w:rsidP="00E36032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comodidades das propriedades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comodidades (podemos mudar para inglês)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20:55:49"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"Cozinha",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Kitchen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"Lavanderia",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Laundry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"Ar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"Air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conditioning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"Aire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"Estacionamento Gratuito",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Free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gratis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Estacionameno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Paid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Aparcamiento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de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"Mesa de Trabalho",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"Desktop",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"Mesa de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trabajo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"Varanda",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Balcony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Balcón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sectPr w:rsidR="00E36032" w:rsidRPr="003B1BFD" w:rsidSect="00DD40B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4F52" w:rsidRDefault="003B4F52" w:rsidP="001C66AD">
      <w:pPr>
        <w:spacing w:after="0" w:line="240" w:lineRule="auto"/>
      </w:pPr>
      <w:r>
        <w:separator/>
      </w:r>
    </w:p>
  </w:endnote>
  <w:endnote w:type="continuationSeparator" w:id="0">
    <w:p w:rsidR="003B4F52" w:rsidRDefault="003B4F52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E7C91E1-D781-4487-B91B-A7DE99B6146A}"/>
    <w:embedBold r:id="rId2" w:fontKey="{38213D34-CE36-49A9-913F-82DDC28457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FE91FC0-84BA-45E0-B212-0F21DE2D5E62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66B46FEE-9CB3-4F9E-ACAF-2646756AE18E}"/>
    <w:embedBold r:id="rId5" w:fontKey="{8437BE7A-86A0-4ABA-B0E2-3DE96A33463A}"/>
    <w:embedItalic r:id="rId6" w:fontKey="{B6BFC690-7B3C-4265-BD98-3865CB166032}"/>
    <w:embedBoldItalic r:id="rId7" w:fontKey="{1A26226A-2E0D-4734-9D90-E689E8D72962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95083110-F184-42A6-8FC2-12A1F27ED095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DD4B28BB-25B6-46B8-8A9F-A35B9253BA36}"/>
    <w:embedBold r:id="rId10" w:fontKey="{EDF600E4-8AED-4735-BD4F-9622AE0EE2D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Rodap"/>
    </w:pPr>
    <w:r>
      <w:rPr>
        <w:noProof/>
        <w:color w:val="125F5B" w:themeColor="accent1"/>
        <w:lang w:val="pt-BR" w:eastAsia="pt-BR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0904293" id="Retângulo 452" o:spid="_x0000_s1026" style="position:absolute;margin-left:0;margin-top:0;width:579.9pt;height:750.3pt;z-index:2516807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afrgIAALgFAAAOAAAAZHJzL2Uyb0RvYy54bWysVFFvGyEMfp+0/4B4Xy9JkyaNeqmiVp0m&#10;dWvVduoz4SB3EmAGJJfs5+yv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BoNOafrgIAALg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125F5B" w:themeColor="accent1"/>
        <w:lang w:val="pt-BR"/>
      </w:rPr>
      <w:t xml:space="preserve"> 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  <w:lang w:val="pt-BR"/>
      </w:rPr>
      <w:t xml:space="preserve">p. </w:t>
    </w:r>
    <w:r>
      <w:rPr>
        <w:rFonts w:asciiTheme="minorHAnsi" w:hAnsiTheme="minorHAnsi"/>
        <w:color w:val="125F5B" w:themeColor="accent1"/>
        <w:sz w:val="20"/>
        <w:szCs w:val="20"/>
      </w:rPr>
      <w:fldChar w:fldCharType="begin"/>
    </w:r>
    <w:r>
      <w:rPr>
        <w:color w:val="125F5B" w:themeColor="accent1"/>
        <w:sz w:val="20"/>
        <w:szCs w:val="20"/>
      </w:rPr>
      <w:instrText>PAGE    \* MERGEFORMAT</w:instrText>
    </w:r>
    <w:r>
      <w:rPr>
        <w:rFonts w:asciiTheme="minorHAnsi" w:hAnsiTheme="minorHAnsi"/>
        <w:color w:val="125F5B" w:themeColor="accent1"/>
        <w:sz w:val="20"/>
        <w:szCs w:val="20"/>
      </w:rPr>
      <w:fldChar w:fldCharType="separate"/>
    </w:r>
    <w:r w:rsidR="003B1BFD" w:rsidRPr="003B1BFD">
      <w:rPr>
        <w:rFonts w:asciiTheme="majorHAnsi" w:eastAsiaTheme="majorEastAsia" w:hAnsiTheme="majorHAnsi" w:cstheme="majorBidi"/>
        <w:noProof/>
        <w:color w:val="125F5B" w:themeColor="accent1"/>
        <w:sz w:val="20"/>
        <w:szCs w:val="20"/>
        <w:lang w:val="pt-BR"/>
      </w:rPr>
      <w:t>17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4F52" w:rsidRDefault="003B4F52" w:rsidP="001C66AD">
      <w:pPr>
        <w:spacing w:after="0" w:line="240" w:lineRule="auto"/>
      </w:pPr>
      <w:r>
        <w:separator/>
      </w:r>
    </w:p>
  </w:footnote>
  <w:footnote w:type="continuationSeparator" w:id="0">
    <w:p w:rsidR="003B4F52" w:rsidRDefault="003B4F52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122640"/>
      <w:docPartObj>
        <w:docPartGallery w:val="Page Numbers (Top of Page)"/>
        <w:docPartUnique/>
      </w:docPartObj>
    </w:sdtPr>
    <w:sdtEndPr/>
    <w:sdtContent>
      <w:p w:rsidR="003D65C5" w:rsidRDefault="003D65C5">
        <w:pPr>
          <w:pStyle w:val="Cabealho"/>
        </w:pPr>
        <w:r>
          <w:t>API Projeto InnHouse – Vinibarr Sistemas Online</w:t>
        </w:r>
      </w:p>
    </w:sdtContent>
  </w:sdt>
  <w:p w:rsidR="00691944" w:rsidRPr="00D90F4C" w:rsidRDefault="00691944">
    <w:pPr>
      <w:pStyle w:val="Cabealho"/>
      <w:rPr>
        <w:lang w:val="pt-BR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58"/>
    <w:rsid w:val="00020F8E"/>
    <w:rsid w:val="00040808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05FF4"/>
    <w:rsid w:val="001632C0"/>
    <w:rsid w:val="001727CA"/>
    <w:rsid w:val="001B0B3A"/>
    <w:rsid w:val="001C171C"/>
    <w:rsid w:val="001C66AD"/>
    <w:rsid w:val="001D38B2"/>
    <w:rsid w:val="001D4B91"/>
    <w:rsid w:val="001E7FCD"/>
    <w:rsid w:val="001F3377"/>
    <w:rsid w:val="00201F7E"/>
    <w:rsid w:val="002C56E6"/>
    <w:rsid w:val="00361E11"/>
    <w:rsid w:val="003B1BFD"/>
    <w:rsid w:val="003B4F52"/>
    <w:rsid w:val="003D65C5"/>
    <w:rsid w:val="0040090B"/>
    <w:rsid w:val="004034FA"/>
    <w:rsid w:val="00433D57"/>
    <w:rsid w:val="0046302A"/>
    <w:rsid w:val="00475D17"/>
    <w:rsid w:val="00487D2D"/>
    <w:rsid w:val="004C38C2"/>
    <w:rsid w:val="004D5D62"/>
    <w:rsid w:val="00504AA9"/>
    <w:rsid w:val="005112D0"/>
    <w:rsid w:val="00527913"/>
    <w:rsid w:val="00533D86"/>
    <w:rsid w:val="00555681"/>
    <w:rsid w:val="00577E06"/>
    <w:rsid w:val="005A3BF7"/>
    <w:rsid w:val="005C4A8B"/>
    <w:rsid w:val="005D6278"/>
    <w:rsid w:val="005F2035"/>
    <w:rsid w:val="005F7990"/>
    <w:rsid w:val="00600AC2"/>
    <w:rsid w:val="00622682"/>
    <w:rsid w:val="0063739C"/>
    <w:rsid w:val="00657B98"/>
    <w:rsid w:val="00691944"/>
    <w:rsid w:val="006B248A"/>
    <w:rsid w:val="006B2E3A"/>
    <w:rsid w:val="00703BBA"/>
    <w:rsid w:val="00727403"/>
    <w:rsid w:val="007466B2"/>
    <w:rsid w:val="00770D06"/>
    <w:rsid w:val="00770F25"/>
    <w:rsid w:val="00793272"/>
    <w:rsid w:val="007B0A85"/>
    <w:rsid w:val="007B2E52"/>
    <w:rsid w:val="007C6A52"/>
    <w:rsid w:val="008065BD"/>
    <w:rsid w:val="008119CC"/>
    <w:rsid w:val="0082043E"/>
    <w:rsid w:val="0086719D"/>
    <w:rsid w:val="00897331"/>
    <w:rsid w:val="008A629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14038"/>
    <w:rsid w:val="00A14A45"/>
    <w:rsid w:val="00A254B7"/>
    <w:rsid w:val="00A370A8"/>
    <w:rsid w:val="00A73847"/>
    <w:rsid w:val="00A81578"/>
    <w:rsid w:val="00A90467"/>
    <w:rsid w:val="00B208D4"/>
    <w:rsid w:val="00B27589"/>
    <w:rsid w:val="00B507CC"/>
    <w:rsid w:val="00BA1D94"/>
    <w:rsid w:val="00BD4753"/>
    <w:rsid w:val="00BD5CB1"/>
    <w:rsid w:val="00BE62EE"/>
    <w:rsid w:val="00C003BA"/>
    <w:rsid w:val="00C32C43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3026"/>
    <w:rsid w:val="00DD40BE"/>
    <w:rsid w:val="00E3269E"/>
    <w:rsid w:val="00E36032"/>
    <w:rsid w:val="00E61C09"/>
    <w:rsid w:val="00E66C3D"/>
    <w:rsid w:val="00E8336B"/>
    <w:rsid w:val="00EB263C"/>
    <w:rsid w:val="00EB3B58"/>
    <w:rsid w:val="00EC5058"/>
    <w:rsid w:val="00EC7359"/>
    <w:rsid w:val="00EE3054"/>
    <w:rsid w:val="00F00606"/>
    <w:rsid w:val="00F01256"/>
    <w:rsid w:val="00F24448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  <w:ind w:right="7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E36032"/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tabs>
        <w:tab w:val="num" w:pos="360"/>
      </w:tabs>
      <w:spacing w:before="120"/>
      <w:ind w:left="0" w:firstLine="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api.inhousebrasil.com.br/v1/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i.vinibarr.com.br/v1/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icius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1E4524-A273-469D-8131-4F80F20D1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</Template>
  <TotalTime>0</TotalTime>
  <Pages>17</Pages>
  <Words>1859</Words>
  <Characters>10044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2023-11-27T14:15:00Z</dcterms:created>
  <dcterms:modified xsi:type="dcterms:W3CDTF">2023-11-30T20:33:00Z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