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122FE2">
        <w:rPr>
          <w:rFonts w:ascii="Segoe UI" w:hAnsi="Segoe UI" w:cs="Segoe UI"/>
          <w:sz w:val="20"/>
          <w:szCs w:val="20"/>
          <w:lang w:val="pt-BR"/>
        </w:rPr>
        <w:t>13</w:t>
      </w:r>
      <w:r w:rsidRPr="003B1BFD">
        <w:rPr>
          <w:rFonts w:ascii="Segoe UI" w:hAnsi="Segoe UI" w:cs="Segoe UI"/>
          <w:sz w:val="20"/>
          <w:szCs w:val="20"/>
          <w:lang w:val="pt-BR"/>
        </w:rPr>
        <w:t>/1</w:t>
      </w:r>
      <w:r w:rsidR="00122FE2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>/2023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Padrão RestFull</w:t>
      </w:r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homologação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produção: (off-line no momento):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Autenticação (quando aplicável): Bearer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pt-br: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es: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 Up</w:t>
      </w:r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Método: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"name": "vinicius barreira",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"vinibarr@hotmail.com",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 xml:space="preserve">"pass":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"type":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"language": "pt-br"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Saída: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"status": "sucess",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"code":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"message":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Confirmação de Email (no pós sign-in)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Método: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"hash": "3aff0a9904b5acac00cd8d6c29d522d93bb500136c521ba3e61bce1cb059a7d4", 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"language": "pt-br"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Saída: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"status": "sucess",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"code":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"message":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End Point: forgot-password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"language": "pt-br"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"status": "success",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"code":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"message":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Reset Senha</w:t>
      </w: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Método: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"hash":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"pass":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"language": "pt-br"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Método: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 xml:space="preserve">"pass":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"language": "pt-br"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Saída: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"status": "success",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"code": "SUCCESS_LOGIN",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"message": "Login realizado com sucesso!",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"name": "VINICIUS BARREIRA",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"id_grupousuario": 1,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"token": "eyJ0eXAiOiJKV1QiLCJhbGciOiJIUzI1NiJ9.eyJzdWIiOjEsIm5hbWUiOiJWSU5JQ0lVUyBCQVJSRUlSQSIsImVtYWlsIjoiY29udGF0b0B2aW5pYmFyci5jb20uYnIiLCJleHAiOjE2OTYwMzIwMDB9.oqZpvb1GsJk3CeZPhE2GKsvocxpLc9kzkimKJXrjLHc",</w:t>
      </w:r>
    </w:p>
    <w:p w:rsidR="004034FA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"refresh_token": "eyJ0eXAiOiJKV1QiLCJhbGciOiJIUzI1NiJ9.eyJlbWFpbCI6ImNvbnRhdG9AdmluaWJhcnIuY29tLmJyIiwicmFtZG9tIjoiNjUwZjI3N2MyODQ1MyJ9.TQDpJ3B9uE4ZIFNhjBEG5BMQCXTTTifBWkBNJic291w"</w:t>
      </w:r>
      <w:r w:rsidR="00B21795">
        <w:rPr>
          <w:rFonts w:ascii="Segoe UI" w:hAnsi="Segoe UI" w:cs="Segoe UI"/>
          <w:sz w:val="20"/>
          <w:szCs w:val="20"/>
          <w:lang w:val="pt-BR"/>
        </w:rPr>
        <w:t>,</w:t>
      </w:r>
    </w:p>
    <w:p w:rsidR="00B21795" w:rsidRPr="003B1BFD" w:rsidRDefault="00B21795" w:rsidP="00B21795">
      <w:pPr>
        <w:ind w:right="0" w:firstLine="72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“avatar”: “”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Pr="003B1BFD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3B1BFD" w:rsidRPr="003B1BFD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 por Token</w:t>
      </w:r>
    </w:p>
    <w:p w:rsidR="003B1BFD" w:rsidRPr="003B1BFD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Método: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Autenticação: Não</w:t>
      </w:r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"language": "pt-br"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Saída: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AF1EC5" w:rsidRDefault="003B1BFD" w:rsidP="003B1BFD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"language": "pt-br"</w:t>
      </w:r>
    </w:p>
    <w:p w:rsidR="003B1BFD" w:rsidRPr="00AF1EC5" w:rsidRDefault="003B1BFD" w:rsidP="003B1BFD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  <w:r w:rsidRPr="00AF1EC5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3B1BFD" w:rsidRPr="00AF1EC5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4034FA" w:rsidRPr="00AF1EC5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t>Logoff</w:t>
      </w:r>
    </w:p>
    <w:p w:rsidR="00793272" w:rsidRPr="00AF1EC5" w:rsidRDefault="0079327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End Point: logoff</w:t>
      </w:r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{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B21795" w:rsidRPr="003B1BFD" w:rsidRDefault="00793272" w:rsidP="00B2179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"language": "pt-br"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793272" w:rsidRPr="003B1BFD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793272" w:rsidRPr="003B1BFD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"status": "error",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"code":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"message":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122FE2" w:rsidRDefault="00AF1EC5" w:rsidP="00AF1EC5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122FE2">
        <w:rPr>
          <w:rFonts w:ascii="Segoe UI" w:hAnsi="Segoe UI" w:cs="Segoe UI"/>
          <w:sz w:val="20"/>
          <w:szCs w:val="20"/>
          <w:lang w:val="en-US"/>
        </w:rPr>
        <w:t xml:space="preserve">Método: </w:t>
      </w:r>
      <w:r w:rsidR="00122FE2" w:rsidRPr="00122FE2">
        <w:rPr>
          <w:rFonts w:ascii="Segoe UI" w:hAnsi="Segoe UI" w:cs="Segoe UI"/>
          <w:sz w:val="20"/>
          <w:szCs w:val="20"/>
          <w:lang w:val="en-US"/>
        </w:rPr>
        <w:t>POST – Multi Part Form D</w:t>
      </w:r>
      <w:r w:rsidR="00122FE2">
        <w:rPr>
          <w:rFonts w:ascii="Segoe UI" w:hAnsi="Segoe UI" w:cs="Segoe UI"/>
          <w:sz w:val="20"/>
          <w:szCs w:val="20"/>
          <w:lang w:val="en-US"/>
        </w:rPr>
        <w:t>ata</w:t>
      </w:r>
    </w:p>
    <w:p w:rsidR="00AF1EC5" w:rsidRPr="00E67891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 xml:space="preserve">End Point: </w:t>
      </w:r>
      <w:r w:rsidR="00E67891" w:rsidRPr="00E67891">
        <w:rPr>
          <w:rFonts w:ascii="Segoe UI" w:hAnsi="Segoe UI" w:cs="Segoe UI"/>
          <w:sz w:val="20"/>
          <w:szCs w:val="20"/>
          <w:lang w:val="pt-BR"/>
        </w:rPr>
        <w:t>updateusers</w:t>
      </w:r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"name": "vinicius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"email":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122FE2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"language": "pt-br"</w:t>
      </w:r>
      <w:r w:rsidR="00122FE2">
        <w:rPr>
          <w:rFonts w:ascii="Segoe UI" w:hAnsi="Segoe UI" w:cs="Segoe UI"/>
          <w:sz w:val="20"/>
          <w:szCs w:val="20"/>
          <w:lang w:val="pt-BR"/>
        </w:rPr>
        <w:t>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A imagem do avatar vai com nome “avatar”.</w:t>
      </w:r>
    </w:p>
    <w:p w:rsidR="00AF1EC5" w:rsidRPr="00B2179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Saída:</w:t>
      </w:r>
    </w:p>
    <w:p w:rsidR="00AF1EC5" w:rsidRPr="00B2179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B21795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{</w:t>
      </w:r>
    </w:p>
    <w:p w:rsidR="00122FE2" w:rsidRPr="00B21795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ab/>
        <w:t>"status": "sucess",</w:t>
      </w:r>
    </w:p>
    <w:p w:rsidR="00122FE2" w:rsidRPr="00B21795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ab/>
        <w:t>"code": "SUCCESS",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"message": "Usuário atualizado com sucesso"</w:t>
      </w:r>
    </w:p>
    <w:p w:rsidR="00A14038" w:rsidRPr="003B1BFD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Retorno de email por token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Observação: esse endpoint foi solicitado por um dos devs front end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End Point: getemailbytoken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"language": "pt-br"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</w:p>
    <w:p w:rsidR="008065BD" w:rsidRPr="00B21795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Saída: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"status": "sucess",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"code": "SUCCESS",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"message": "token localizado",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"data": "vinibarr@hotmail.com"</w:t>
      </w:r>
    </w:p>
    <w:p w:rsidR="00A14A45" w:rsidRPr="003B1BFD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  <w:bookmarkStart w:id="0" w:name="_GoBack"/>
      <w:bookmarkEnd w:id="0"/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End point: tiposdetipos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"language": "pt-br"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"https://api.vinibarr.com.br/img/casa.jpg",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"https://api.vinibarr.com.br/img/casa-over.jpg"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"https://api.vinibarr.com.br/img/apartamento.jpg",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"https://api.vinibarr.com.br/img/apartamento-over.jpg"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"https://api.vinibarr.com.br/img/pousada.jpg",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"https://api.vinibarr.com.br/img/pousada-over.jpg"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"https://api.vinibarr.com.br/img/hotel.jpg",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"https://api.vinibarr.com.br/img/hotel-over.jpg"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End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"language": "pt-br"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"For 1 person",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"id_statusregistro":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"para los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"descr_en":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"id_statusregistro":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"Diferente",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"descr_en": "Different",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"id_statusregistro":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"caminho_imagem":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"Classica",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"Clásico",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"descr_en": "Classic",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"id_statusregistro":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"caminho_imagem":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"Para a Familia",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"Para la familia",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"descr_en":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"id_statusregistro":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"Ciudad",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"descr_en": "City",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"id_statusregistro":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"caminho_imagem":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"Campo",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"descr_en": "Field",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"id_statusregistro":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"caminho_imagem":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"Playa",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"descr_en": "Beach",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"id_statusregistro":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"caminho_imagem":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"Pareja",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"descr_en": "Couple",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"id_statusregistro":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"caminho_imagem":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End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"language": "pt-br"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"Wifi",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"Wifi",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"Wifi",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"id_statusregistro":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"Tv",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"Tv",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"Tv",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"id_statusregistro":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"Kitchen",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"Cocina",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"id_statusregistro":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"Laundry",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"Lavadero",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"id_statusregistro":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"Air conditioning",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"id_statusregistro":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"Free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"Estacionamiento gratis",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"id_statusregistro":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"Estacionameno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"Paid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"Aparcamiento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"id_statusregistro":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"descr_en": "Mesa de trabajo",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"id_statusregistro":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"descr_pt":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"descr_es": "Balcony",</w:t>
      </w:r>
    </w:p>
    <w:p w:rsidR="00E36032" w:rsidRPr="00B21795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"descr_en": "Balcón",</w:t>
      </w:r>
    </w:p>
    <w:p w:rsidR="00E36032" w:rsidRPr="00B21795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"id_statusregistro":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"caminho_imagem":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"caminho_imagem_over":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"id_usuario_criacao": null,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"datahora_criacao":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sectPr w:rsidR="00E36032" w:rsidRPr="003B1BFD" w:rsidSect="00DD40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315" w:rsidRDefault="00A56315" w:rsidP="001C66AD">
      <w:pPr>
        <w:spacing w:after="0" w:line="240" w:lineRule="auto"/>
      </w:pPr>
      <w:r>
        <w:separator/>
      </w:r>
    </w:p>
  </w:endnote>
  <w:endnote w:type="continuationSeparator" w:id="0">
    <w:p w:rsidR="00A56315" w:rsidRDefault="00A56315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6842DC6-A36C-40D1-BC4F-50CFE384A723}"/>
    <w:embedBold r:id="rId2" w:fontKey="{2C62409F-9738-4485-86F0-D9CBD63B769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1AED747-650B-4042-BE1F-7FA6B9A6399F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ECA975F6-9B57-41A4-AD89-6C758066194B}"/>
    <w:embedBold r:id="rId5" w:fontKey="{C90E4135-9346-44F2-90EE-DC2136E0F0FD}"/>
    <w:embedItalic r:id="rId6" w:fontKey="{1A3AFDA3-502E-4FE3-8069-0ACCDFDE77EF}"/>
    <w:embedBoldItalic r:id="rId7" w:fontKey="{A6A20B28-9003-43F8-BB90-0F8E7DDE90D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E4B46A98-129D-462D-A08E-C649C439C848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B0AD1CA1-D95B-4D06-881D-14980380A922}"/>
    <w:embedBold r:id="rId10" w:fontKey="{1B42AD5A-83D1-4A7A-A01A-777EB960262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141A84" w:rsidRPr="00141A84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9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315" w:rsidRDefault="00A56315" w:rsidP="001C66AD">
      <w:pPr>
        <w:spacing w:after="0" w:line="240" w:lineRule="auto"/>
      </w:pPr>
      <w:r>
        <w:separator/>
      </w:r>
    </w:p>
  </w:footnote>
  <w:footnote w:type="continuationSeparator" w:id="0">
    <w:p w:rsidR="00A56315" w:rsidRDefault="00A56315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122FE2" w:rsidRDefault="00122FE2">
        <w:pPr>
          <w:pStyle w:val="Cabealho"/>
        </w:pPr>
        <w:r>
          <w:t>API Projeto InnHouse – Vinibarr Sistemas Online</w:t>
        </w:r>
      </w:p>
    </w:sdtContent>
  </w:sdt>
  <w:p w:rsidR="00122FE2" w:rsidRPr="00D90F4C" w:rsidRDefault="00122FE2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22FE2"/>
    <w:rsid w:val="00141A84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C56E6"/>
    <w:rsid w:val="00361E11"/>
    <w:rsid w:val="003B1BFD"/>
    <w:rsid w:val="003B4F52"/>
    <w:rsid w:val="003D65C5"/>
    <w:rsid w:val="0040090B"/>
    <w:rsid w:val="004034FA"/>
    <w:rsid w:val="00433D57"/>
    <w:rsid w:val="0046302A"/>
    <w:rsid w:val="00475D17"/>
    <w:rsid w:val="00487D2D"/>
    <w:rsid w:val="004B58E5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C4A8B"/>
    <w:rsid w:val="005D6278"/>
    <w:rsid w:val="005F2035"/>
    <w:rsid w:val="005F7990"/>
    <w:rsid w:val="00600AC2"/>
    <w:rsid w:val="00622682"/>
    <w:rsid w:val="0063739C"/>
    <w:rsid w:val="00657B98"/>
    <w:rsid w:val="00691944"/>
    <w:rsid w:val="006B248A"/>
    <w:rsid w:val="006B2E3A"/>
    <w:rsid w:val="00703BBA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56315"/>
    <w:rsid w:val="00A73847"/>
    <w:rsid w:val="00A81578"/>
    <w:rsid w:val="00A90467"/>
    <w:rsid w:val="00AF1EC5"/>
    <w:rsid w:val="00B208D4"/>
    <w:rsid w:val="00B21795"/>
    <w:rsid w:val="00B27589"/>
    <w:rsid w:val="00B507CC"/>
    <w:rsid w:val="00BA1D94"/>
    <w:rsid w:val="00BD4753"/>
    <w:rsid w:val="00BD5CB1"/>
    <w:rsid w:val="00BE62EE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D7A39"/>
    <w:rsid w:val="00CE6104"/>
    <w:rsid w:val="00CE7918"/>
    <w:rsid w:val="00CF1B89"/>
    <w:rsid w:val="00D05D0B"/>
    <w:rsid w:val="00D16163"/>
    <w:rsid w:val="00D50B65"/>
    <w:rsid w:val="00D90F4C"/>
    <w:rsid w:val="00DB3FAD"/>
    <w:rsid w:val="00DD3026"/>
    <w:rsid w:val="00DD40BE"/>
    <w:rsid w:val="00E3269E"/>
    <w:rsid w:val="00E36032"/>
    <w:rsid w:val="00E61C09"/>
    <w:rsid w:val="00E66C3D"/>
    <w:rsid w:val="00E67891"/>
    <w:rsid w:val="00E8336B"/>
    <w:rsid w:val="00EB263C"/>
    <w:rsid w:val="00EB3B58"/>
    <w:rsid w:val="00EC5058"/>
    <w:rsid w:val="00EC7359"/>
    <w:rsid w:val="00EE3054"/>
    <w:rsid w:val="00F00606"/>
    <w:rsid w:val="00F01256"/>
    <w:rsid w:val="00F24448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F1EC5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5DEF85F5-3C92-434F-BAFF-BEC8F883F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1</Pages>
  <Words>1958</Words>
  <Characters>10574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2023-12-14T14:48:00Z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