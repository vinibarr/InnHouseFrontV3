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5058" w:rsidRPr="003B1BFD" w:rsidRDefault="00EC5058" w:rsidP="001C66AD">
      <w:pPr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Data da última atualização: </w:t>
      </w:r>
      <w:r w:rsidR="00122FE2">
        <w:rPr>
          <w:rFonts w:ascii="Segoe UI" w:hAnsi="Segoe UI" w:cs="Segoe UI"/>
          <w:sz w:val="20"/>
          <w:szCs w:val="20"/>
          <w:lang w:val="pt-BR"/>
        </w:rPr>
        <w:t>13</w:t>
      </w:r>
      <w:r w:rsidRPr="003B1BFD">
        <w:rPr>
          <w:rFonts w:ascii="Segoe UI" w:hAnsi="Segoe UI" w:cs="Segoe UI"/>
          <w:sz w:val="20"/>
          <w:szCs w:val="20"/>
          <w:lang w:val="pt-BR"/>
        </w:rPr>
        <w:t>/1</w:t>
      </w:r>
      <w:r w:rsidR="00122FE2">
        <w:rPr>
          <w:rFonts w:ascii="Segoe UI" w:hAnsi="Segoe UI" w:cs="Segoe UI"/>
          <w:sz w:val="20"/>
          <w:szCs w:val="20"/>
          <w:lang w:val="pt-BR"/>
        </w:rPr>
        <w:t>2</w:t>
      </w:r>
      <w:r w:rsidRPr="003B1BFD">
        <w:rPr>
          <w:rFonts w:ascii="Segoe UI" w:hAnsi="Segoe UI" w:cs="Segoe UI"/>
          <w:sz w:val="20"/>
          <w:szCs w:val="20"/>
          <w:lang w:val="pt-BR"/>
        </w:rPr>
        <w:t>/2023</w:t>
      </w:r>
    </w:p>
    <w:p w:rsidR="00EC5058" w:rsidRPr="003B1BFD" w:rsidRDefault="00EC5058" w:rsidP="001C66AD">
      <w:pPr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Autor: Vinicius Barreira</w:t>
      </w:r>
    </w:p>
    <w:p w:rsidR="00EC5058" w:rsidRPr="003B1BFD" w:rsidRDefault="00EC5058" w:rsidP="001C66AD">
      <w:pPr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C66AD" w:rsidRPr="003B1BFD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Dados gerais:</w:t>
      </w:r>
    </w:p>
    <w:p w:rsidR="00EC5058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- Padrão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RestFull</w:t>
      </w:r>
      <w:proofErr w:type="spellEnd"/>
      <w:r w:rsidR="00201F7E" w:rsidRPr="003B1BFD">
        <w:rPr>
          <w:rFonts w:ascii="Segoe UI" w:hAnsi="Segoe UI" w:cs="Segoe UI"/>
          <w:sz w:val="20"/>
          <w:szCs w:val="20"/>
          <w:lang w:val="pt-BR"/>
        </w:rPr>
        <w:t>.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201F7E" w:rsidRDefault="00201F7E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Tipo de entrada e saída: JSON.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EC5058" w:rsidRDefault="00EC5058" w:rsidP="001C66AD">
      <w:pPr>
        <w:pStyle w:val="Assinatura"/>
        <w:contextualSpacing/>
        <w:rPr>
          <w:rStyle w:val="Hyperlink"/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- Endpoint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homologação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 </w:t>
      </w:r>
      <w:hyperlink r:id="rId11" w:history="1">
        <w:r w:rsidRPr="003B1BFD">
          <w:rPr>
            <w:rStyle w:val="Hyperlink"/>
            <w:rFonts w:ascii="Segoe UI" w:hAnsi="Segoe UI" w:cs="Segoe UI"/>
            <w:sz w:val="20"/>
            <w:szCs w:val="20"/>
            <w:lang w:val="en-US"/>
          </w:rPr>
          <w:t>https://api.vinibarr.com.br/v1/</w:t>
        </w:r>
      </w:hyperlink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EC5058" w:rsidRDefault="00EC5058" w:rsidP="001C66AD">
      <w:pPr>
        <w:pStyle w:val="Assinatura"/>
        <w:contextualSpacing/>
        <w:rPr>
          <w:rStyle w:val="Hyperlink"/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- End Point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produção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: (off-line no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momento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): </w:t>
      </w:r>
      <w:hyperlink r:id="rId12" w:history="1">
        <w:r w:rsidRPr="003B1BFD">
          <w:rPr>
            <w:rStyle w:val="Hyperlink"/>
            <w:rFonts w:ascii="Segoe UI" w:hAnsi="Segoe UI" w:cs="Segoe UI"/>
            <w:sz w:val="20"/>
            <w:szCs w:val="20"/>
            <w:lang w:val="en-US"/>
          </w:rPr>
          <w:t>https://api.inhousebrasil.com.br/v1/</w:t>
        </w:r>
      </w:hyperlink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8A6291" w:rsidRDefault="008A6291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- Autenticação (quando aplicável):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Bearer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com JWT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A1D94" w:rsidRPr="003B1BFD" w:rsidRDefault="00BA1D94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Códigos dos tipos de usuários: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SUPER ADMINISTRADOR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2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SUPORTE INNHOUSE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GESTOR PROPRIETARIO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101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USUÁRIO PROPRIETARIO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200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CORRETOR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300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HOSPEDE</w:t>
      </w:r>
    </w:p>
    <w:p w:rsidR="00657B98" w:rsidRPr="003B1BFD" w:rsidRDefault="00657B9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Nomenclatura dos idiomas: quando não enviado, assume-se PT-BR.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proofErr w:type="gramStart"/>
      <w:r w:rsidRPr="003B1BFD">
        <w:rPr>
          <w:rFonts w:ascii="Segoe UI" w:hAnsi="Segoe UI" w:cs="Segoe UI"/>
          <w:sz w:val="20"/>
          <w:szCs w:val="20"/>
          <w:lang w:val="pt-BR"/>
        </w:rPr>
        <w:t>pt</w:t>
      </w:r>
      <w:proofErr w:type="gramEnd"/>
      <w:r w:rsidRPr="003B1BFD">
        <w:rPr>
          <w:rFonts w:ascii="Segoe UI" w:hAnsi="Segoe UI" w:cs="Segoe UI"/>
          <w:sz w:val="20"/>
          <w:szCs w:val="20"/>
          <w:lang w:val="pt-BR"/>
        </w:rPr>
        <w:t>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: português brasileiro.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proofErr w:type="gramStart"/>
      <w:r w:rsidRPr="003B1BFD">
        <w:rPr>
          <w:rFonts w:ascii="Segoe UI" w:hAnsi="Segoe UI" w:cs="Segoe UI"/>
          <w:sz w:val="20"/>
          <w:szCs w:val="20"/>
          <w:lang w:val="pt-BR"/>
        </w:rPr>
        <w:t>en</w:t>
      </w:r>
      <w:proofErr w:type="spellEnd"/>
      <w:proofErr w:type="gramEnd"/>
      <w:r w:rsidRPr="003B1BFD">
        <w:rPr>
          <w:rFonts w:ascii="Segoe UI" w:hAnsi="Segoe UI" w:cs="Segoe UI"/>
          <w:sz w:val="20"/>
          <w:szCs w:val="20"/>
          <w:lang w:val="pt-BR"/>
        </w:rPr>
        <w:t>: inglês geral, sem especificação de país.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proofErr w:type="gramStart"/>
      <w:r w:rsidRPr="003B1BFD">
        <w:rPr>
          <w:rFonts w:ascii="Segoe UI" w:hAnsi="Segoe UI" w:cs="Segoe UI"/>
          <w:sz w:val="20"/>
          <w:szCs w:val="20"/>
          <w:lang w:val="pt-BR"/>
        </w:rPr>
        <w:t>es</w:t>
      </w:r>
      <w:proofErr w:type="gramEnd"/>
      <w:r w:rsidRPr="003B1BFD">
        <w:rPr>
          <w:rFonts w:ascii="Segoe UI" w:hAnsi="Segoe UI" w:cs="Segoe UI"/>
          <w:sz w:val="20"/>
          <w:szCs w:val="20"/>
          <w:lang w:val="pt-BR"/>
        </w:rPr>
        <w:t>: espanhol geral, sem especificação de país.</w:t>
      </w:r>
    </w:p>
    <w:p w:rsidR="00EC5058" w:rsidRPr="003B1BFD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D4B91" w:rsidRPr="003B1BFD" w:rsidRDefault="00793272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Tecnologia</w:t>
      </w:r>
      <w:r w:rsidR="00F24448" w:rsidRPr="003B1BFD">
        <w:rPr>
          <w:rFonts w:ascii="Segoe UI" w:hAnsi="Segoe UI" w:cs="Segoe UI"/>
          <w:sz w:val="20"/>
          <w:szCs w:val="20"/>
          <w:lang w:val="pt-BR"/>
        </w:rPr>
        <w:t xml:space="preserve"> da API: </w:t>
      </w:r>
    </w:p>
    <w:p w:rsidR="00E3269E" w:rsidRPr="003B1BFD" w:rsidRDefault="001D4B91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 https://slimframework.com/docs/v3/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8A6291" w:rsidP="00BA1D94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Sign</w:t>
      </w:r>
      <w:proofErr w:type="spellEnd"/>
      <w:r w:rsidRPr="003B1BFD">
        <w:rPr>
          <w:rFonts w:ascii="Segoe UI" w:hAnsi="Segoe UI" w:cs="Segoe UI"/>
          <w:b/>
          <w:sz w:val="20"/>
          <w:szCs w:val="20"/>
          <w:lang w:val="pt-BR"/>
        </w:rPr>
        <w:t xml:space="preserve">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t>Up</w:t>
      </w:r>
      <w:proofErr w:type="spellEnd"/>
      <w:r w:rsidR="00770D06" w:rsidRPr="003B1BFD">
        <w:rPr>
          <w:rFonts w:ascii="Segoe UI" w:hAnsi="Segoe UI" w:cs="Segoe UI"/>
          <w:b/>
          <w:sz w:val="20"/>
          <w:szCs w:val="20"/>
          <w:lang w:val="pt-BR"/>
        </w:rPr>
        <w:t xml:space="preserve"> – cadastramento de novos usuarios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sign-up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name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"vinicius barreira",</w:t>
      </w:r>
    </w:p>
    <w:p w:rsidR="00040808" w:rsidRPr="00F61198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F61198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F61198">
        <w:rPr>
          <w:rFonts w:ascii="Segoe UI" w:hAnsi="Segoe UI" w:cs="Segoe UI"/>
          <w:sz w:val="20"/>
          <w:szCs w:val="20"/>
          <w:lang w:val="en-US"/>
        </w:rPr>
        <w:t>email</w:t>
      </w:r>
      <w:proofErr w:type="gramEnd"/>
      <w:r w:rsidRPr="00F61198">
        <w:rPr>
          <w:rFonts w:ascii="Segoe UI" w:hAnsi="Segoe UI" w:cs="Segoe UI"/>
          <w:sz w:val="20"/>
          <w:szCs w:val="20"/>
          <w:lang w:val="en-US"/>
        </w:rPr>
        <w:t xml:space="preserve">": "vinibarr@hotmail.com", 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F61198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pass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 xml:space="preserve">": "987654", 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type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"200",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040808" w:rsidRPr="00B21795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}</w:t>
      </w:r>
    </w:p>
    <w:p w:rsidR="00040808" w:rsidRPr="00B21795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:</w:t>
      </w:r>
    </w:p>
    <w:p w:rsidR="00040808" w:rsidRPr="00F61198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>{</w:t>
      </w:r>
    </w:p>
    <w:p w:rsidR="00040808" w:rsidRPr="00F61198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ab/>
        <w:t>"status": "</w:t>
      </w:r>
      <w:proofErr w:type="spellStart"/>
      <w:r w:rsidRPr="00F61198">
        <w:rPr>
          <w:rFonts w:ascii="Segoe UI" w:hAnsi="Segoe UI" w:cs="Segoe UI"/>
          <w:sz w:val="20"/>
          <w:szCs w:val="20"/>
          <w:lang w:val="pt-BR"/>
        </w:rPr>
        <w:t>sucess</w:t>
      </w:r>
      <w:proofErr w:type="spellEnd"/>
      <w:r w:rsidRPr="00F61198">
        <w:rPr>
          <w:rFonts w:ascii="Segoe UI" w:hAnsi="Segoe UI" w:cs="Segoe UI"/>
          <w:sz w:val="20"/>
          <w:szCs w:val="20"/>
          <w:lang w:val="pt-BR"/>
        </w:rPr>
        <w:t>",</w:t>
      </w:r>
    </w:p>
    <w:p w:rsidR="00040808" w:rsidRPr="00F61198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F61198">
        <w:rPr>
          <w:rFonts w:ascii="Segoe UI" w:hAnsi="Segoe UI" w:cs="Segoe UI"/>
          <w:sz w:val="20"/>
          <w:szCs w:val="20"/>
          <w:lang w:val="pt-BR"/>
        </w:rPr>
        <w:t>code</w:t>
      </w:r>
      <w:proofErr w:type="spellEnd"/>
      <w:r w:rsidRPr="00F61198">
        <w:rPr>
          <w:rFonts w:ascii="Segoe UI" w:hAnsi="Segoe UI" w:cs="Segoe UI"/>
          <w:sz w:val="20"/>
          <w:szCs w:val="20"/>
          <w:lang w:val="pt-BR"/>
        </w:rPr>
        <w:t>": "SUCCESS",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"Enviado email para sua conta de email informada no cadastro!"</w:t>
      </w:r>
    </w:p>
    <w:p w:rsidR="008A6291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81578" w:rsidRPr="003B1BFD" w:rsidRDefault="00A81578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A81578" w:rsidP="00A81578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 xml:space="preserve">Confirmação de Email (no pós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t>sign</w:t>
      </w:r>
      <w:proofErr w:type="spellEnd"/>
      <w:r w:rsidRPr="003B1BFD">
        <w:rPr>
          <w:rFonts w:ascii="Segoe UI" w:hAnsi="Segoe UI" w:cs="Segoe UI"/>
          <w:b/>
          <w:sz w:val="20"/>
          <w:szCs w:val="20"/>
          <w:lang w:val="pt-BR"/>
        </w:rPr>
        <w:t>-in)</w:t>
      </w:r>
    </w:p>
    <w:p w:rsidR="00A81578" w:rsidRPr="003B1BFD" w:rsidRDefault="00A81578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End Point: </w:t>
      </w:r>
      <w:r w:rsidR="00105FF4" w:rsidRPr="003B1BFD">
        <w:rPr>
          <w:rFonts w:ascii="Segoe UI" w:hAnsi="Segoe UI" w:cs="Segoe UI"/>
          <w:sz w:val="20"/>
          <w:szCs w:val="20"/>
          <w:lang w:val="en-US"/>
        </w:rPr>
        <w:t>email-confirmation</w:t>
      </w: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A81578" w:rsidRPr="003B1BFD" w:rsidRDefault="00A81578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hash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"3aff0a9904b5acac00cd8d6c29d522d93bb500136c521ba3e61bce1cb059a7d4", </w:t>
      </w:r>
    </w:p>
    <w:p w:rsidR="00A81578" w:rsidRPr="00B21795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B21795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B21795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"</w:t>
      </w:r>
    </w:p>
    <w:p w:rsidR="00A81578" w:rsidRPr="00B21795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}</w:t>
      </w:r>
    </w:p>
    <w:p w:rsidR="00A81578" w:rsidRPr="00B21795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:</w:t>
      </w:r>
    </w:p>
    <w:p w:rsidR="00A81578" w:rsidRPr="00B21795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{</w:t>
      </w:r>
    </w:p>
    <w:p w:rsidR="00A81578" w:rsidRPr="00B21795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B21795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B21795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sucess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",</w:t>
      </w:r>
    </w:p>
    <w:p w:rsidR="00A81578" w:rsidRPr="00B21795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B21795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B21795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"E-mail validado com sucesso"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201F7E" w:rsidRPr="003B1BFD" w:rsidRDefault="00201F7E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E3269E" w:rsidP="00E3269E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Esqueci minha senha</w:t>
      </w: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POST</w:t>
      </w: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forgot-password</w:t>
      </w:r>
      <w:proofErr w:type="spellEnd"/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040808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3269E" w:rsidRPr="003B1BFD" w:rsidRDefault="00E3269E" w:rsidP="00E3269E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 xml:space="preserve">"email": "contato@vinibarr.com.br", 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040808" w:rsidRPr="003B1BFD" w:rsidRDefault="00040808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E3269E" w:rsidRPr="003B1BFD" w:rsidRDefault="00040808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Saida</w:t>
      </w:r>
      <w:proofErr w:type="spellEnd"/>
      <w:r w:rsidR="00E3269E" w:rsidRPr="003B1BFD">
        <w:rPr>
          <w:rFonts w:ascii="Segoe UI" w:hAnsi="Segoe UI" w:cs="Segoe UI"/>
          <w:sz w:val="20"/>
          <w:szCs w:val="20"/>
          <w:lang w:val="en-US"/>
        </w:rPr>
        <w:t>: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E3269E" w:rsidRPr="00F61198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F61198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F61198">
        <w:rPr>
          <w:rFonts w:ascii="Segoe UI" w:hAnsi="Segoe UI" w:cs="Segoe UI"/>
          <w:sz w:val="20"/>
          <w:szCs w:val="20"/>
          <w:lang w:val="pt-BR"/>
        </w:rPr>
        <w:t>code</w:t>
      </w:r>
      <w:proofErr w:type="spellEnd"/>
      <w:r w:rsidRPr="00F61198">
        <w:rPr>
          <w:rFonts w:ascii="Segoe UI" w:hAnsi="Segoe UI" w:cs="Segoe UI"/>
          <w:sz w:val="20"/>
          <w:szCs w:val="20"/>
          <w:lang w:val="pt-BR"/>
        </w:rPr>
        <w:t>": "SUCCESS_RECOVERY",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"Email de recuperação enviado com sucesso!"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1C66AD" w:rsidRPr="003B1BFD" w:rsidRDefault="001C66AD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br w:type="page"/>
      </w:r>
    </w:p>
    <w:p w:rsidR="00C32C43" w:rsidRPr="003B1BFD" w:rsidRDefault="00C32C43" w:rsidP="00C32C43">
      <w:pPr>
        <w:ind w:right="0"/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3B1BFD">
        <w:rPr>
          <w:rFonts w:ascii="Segoe UI" w:hAnsi="Segoe UI" w:cs="Segoe UI"/>
          <w:b/>
          <w:sz w:val="20"/>
          <w:szCs w:val="20"/>
          <w:lang w:val="en-US"/>
        </w:rPr>
        <w:lastRenderedPageBreak/>
        <w:t xml:space="preserve">Reset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en-US"/>
        </w:rPr>
        <w:t>Senha</w:t>
      </w:r>
      <w:proofErr w:type="spellEnd"/>
    </w:p>
    <w:p w:rsidR="00C32C43" w:rsidRPr="003B1BFD" w:rsidRDefault="00C32C43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PUT</w:t>
      </w: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reset-password</w:t>
      </w: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C32C43" w:rsidRPr="003B1BFD" w:rsidRDefault="00C32C43" w:rsidP="00071B1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hash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"e80c5ad91b12e38cd412811910d195d23cb23208e595020a2ff201c8ce147997", 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pass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"987654", 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C32C43" w:rsidRPr="003B1BFD" w:rsidRDefault="00C32C43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C32C43" w:rsidRPr="003B1BFD" w:rsidRDefault="00C32C43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 verificar; deu erro 404</w:t>
      </w: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4034FA" w:rsidRPr="003B1BFD" w:rsidRDefault="004034FA" w:rsidP="004034FA">
      <w:pPr>
        <w:ind w:right="0"/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3B1BFD">
        <w:rPr>
          <w:rFonts w:ascii="Segoe UI" w:hAnsi="Segoe UI" w:cs="Segoe UI"/>
          <w:b/>
          <w:sz w:val="20"/>
          <w:szCs w:val="20"/>
          <w:lang w:val="en-US"/>
        </w:rPr>
        <w:lastRenderedPageBreak/>
        <w:t>Login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login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034FA" w:rsidRPr="003B1BFD" w:rsidRDefault="004034FA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 xml:space="preserve">"email": "contato@vinibarr.com.br", 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pass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 xml:space="preserve">": "Msp0036@", 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4034FA" w:rsidRPr="003B1BFD" w:rsidRDefault="004034FA" w:rsidP="00C32C43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>{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636557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636557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636557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636557">
        <w:rPr>
          <w:rFonts w:ascii="Segoe UI" w:hAnsi="Segoe UI" w:cs="Segoe UI"/>
          <w:sz w:val="20"/>
          <w:szCs w:val="20"/>
          <w:lang w:val="en-US"/>
        </w:rPr>
        <w:t>": "SUCCESS_LOGIN",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</w:r>
      <w:r w:rsidRPr="00636557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Login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 xml:space="preserve"> realizado com sucesso!",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name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 xml:space="preserve">": "vinicius 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vascaino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id_grupousuario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200,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"eyJ0eXAiOiJKV1QiLCJhbGciOiJIUzI1NiJ9.eyJzdWIiOjE5LCJuYW1lIjoidmluaWNpdXMgdmFzY2Fpbm8iLCJlbWFpbCI6InZpbmliYXJyQGhvdG1haWwuY29tIiwiZXhwIjoiMjAyMy0xMi0yNSAyMToyNjozOCJ9.aqpP0fuXRsHPHjKt1cqXDlotHIGKSneqbFT17Brt5ec",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refresh_token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"eyJ0eXAiOiJKV1QiLCJhbGciOiJIUzI1NiJ9.eyJlbWFpbCI6InZpbmliYXJyQGhvdG1haWwuY29tIiwicmFtZG9tIjoiNjU4MGUzM2U3NWRlZCJ9.LPygfaHjItPhgC3y5g1HEflm_vhZx0LNReZcdNuCRNs",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</w:r>
      <w:r w:rsidRPr="00636557">
        <w:rPr>
          <w:rFonts w:ascii="Segoe UI" w:hAnsi="Segoe UI" w:cs="Segoe UI"/>
          <w:sz w:val="20"/>
          <w:szCs w:val="20"/>
          <w:lang w:val="en-US"/>
        </w:rPr>
        <w:t>"avatar": "",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636557">
        <w:rPr>
          <w:rFonts w:ascii="Segoe UI" w:hAnsi="Segoe UI" w:cs="Segoe UI"/>
          <w:sz w:val="20"/>
          <w:szCs w:val="20"/>
          <w:lang w:val="en-US"/>
        </w:rPr>
        <w:t>email</w:t>
      </w:r>
      <w:proofErr w:type="gramEnd"/>
      <w:r w:rsidRPr="00636557">
        <w:rPr>
          <w:rFonts w:ascii="Segoe UI" w:hAnsi="Segoe UI" w:cs="Segoe UI"/>
          <w:sz w:val="20"/>
          <w:szCs w:val="20"/>
          <w:lang w:val="en-US"/>
        </w:rPr>
        <w:t>": "vinibarr@hotmail.com"</w:t>
      </w:r>
    </w:p>
    <w:p w:rsidR="003B1BFD" w:rsidRPr="00F61198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>}</w:t>
      </w:r>
    </w:p>
    <w:p w:rsidR="003B1BFD" w:rsidRPr="00F61198" w:rsidRDefault="003B1BFD" w:rsidP="003B1BFD">
      <w:pPr>
        <w:jc w:val="center"/>
        <w:rPr>
          <w:rFonts w:ascii="Segoe UI" w:hAnsi="Segoe UI" w:cs="Segoe UI"/>
          <w:b/>
          <w:sz w:val="20"/>
          <w:szCs w:val="20"/>
          <w:lang w:val="pt-BR"/>
        </w:rPr>
      </w:pPr>
      <w:bookmarkStart w:id="0" w:name="_GoBack"/>
      <w:bookmarkEnd w:id="0"/>
      <w:r w:rsidRPr="00F61198">
        <w:rPr>
          <w:rFonts w:ascii="Segoe UI" w:hAnsi="Segoe UI" w:cs="Segoe UI"/>
          <w:sz w:val="20"/>
          <w:szCs w:val="20"/>
          <w:lang w:val="pt-BR"/>
        </w:rPr>
        <w:br w:type="page"/>
      </w:r>
      <w:proofErr w:type="spellStart"/>
      <w:r w:rsidRPr="00F61198">
        <w:rPr>
          <w:rFonts w:ascii="Segoe UI" w:hAnsi="Segoe UI" w:cs="Segoe UI"/>
          <w:b/>
          <w:sz w:val="20"/>
          <w:szCs w:val="20"/>
          <w:lang w:val="pt-BR"/>
        </w:rPr>
        <w:lastRenderedPageBreak/>
        <w:t>Login</w:t>
      </w:r>
      <w:proofErr w:type="spellEnd"/>
      <w:r w:rsidRPr="00F61198">
        <w:rPr>
          <w:rFonts w:ascii="Segoe UI" w:hAnsi="Segoe UI" w:cs="Segoe UI"/>
          <w:b/>
          <w:sz w:val="20"/>
          <w:szCs w:val="20"/>
          <w:lang w:val="pt-BR"/>
        </w:rPr>
        <w:t xml:space="preserve"> por Token</w:t>
      </w:r>
    </w:p>
    <w:p w:rsidR="003B1BFD" w:rsidRPr="00F61198" w:rsidRDefault="003B1BFD">
      <w:pPr>
        <w:rPr>
          <w:rFonts w:ascii="Segoe UI" w:hAnsi="Segoe UI" w:cs="Segoe UI"/>
          <w:sz w:val="20"/>
          <w:szCs w:val="20"/>
          <w:lang w:val="pt-BR"/>
        </w:rPr>
      </w:pPr>
    </w:p>
    <w:p w:rsidR="003B1BFD" w:rsidRPr="00F61198" w:rsidRDefault="003B1BFD" w:rsidP="003B1BF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>Método: POST</w:t>
      </w:r>
    </w:p>
    <w:p w:rsidR="003B1BFD" w:rsidRPr="003B1BFD" w:rsidRDefault="003B1BFD" w:rsidP="003B1BFD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token-login</w:t>
      </w:r>
    </w:p>
    <w:p w:rsidR="003B1BFD" w:rsidRPr="003B1BFD" w:rsidRDefault="003B1BFD" w:rsidP="003B1BF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Autenticação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: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Não</w:t>
      </w:r>
      <w:proofErr w:type="spellEnd"/>
    </w:p>
    <w:p w:rsidR="003B1BFD" w:rsidRDefault="003B1BFD">
      <w:pPr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>Entrada: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 xml:space="preserve">"token": "eyJ0eXAiOiJKV1QiLCJhbGciOiJIUzI1NiJ9.eyJzdWIiOjE5LCJuYW1lIjoidmluaWNpdXMgYmFycmVpcmEiLCJlbWFpbCI6InZpbmliYXJyQGhvdG1haWwuY29tIiwiZXhwIjoiMjAyMy0xMC0wMSAxODo0NjozNSJ9.K4MwzjRm-nCH88sIQ3qBWP-gmG5Rs7rh2yH6jjVgZuU", 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>
        <w:rPr>
          <w:rFonts w:ascii="Segoe UI" w:hAnsi="Segoe UI" w:cs="Segoe UI"/>
          <w:sz w:val="20"/>
          <w:szCs w:val="20"/>
          <w:lang w:val="en-US"/>
        </w:rPr>
        <w:t>: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>{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636557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636557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636557">
        <w:rPr>
          <w:rFonts w:ascii="Segoe UI" w:hAnsi="Segoe UI" w:cs="Segoe UI"/>
          <w:sz w:val="20"/>
          <w:szCs w:val="20"/>
          <w:lang w:val="en-US"/>
        </w:rPr>
        <w:t>sucess</w:t>
      </w:r>
      <w:proofErr w:type="spellEnd"/>
      <w:r w:rsidRPr="00636557">
        <w:rPr>
          <w:rFonts w:ascii="Segoe UI" w:hAnsi="Segoe UI" w:cs="Segoe UI"/>
          <w:sz w:val="20"/>
          <w:szCs w:val="20"/>
          <w:lang w:val="en-US"/>
        </w:rPr>
        <w:t>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636557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636557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636557">
        <w:rPr>
          <w:rFonts w:ascii="Segoe UI" w:hAnsi="Segoe UI" w:cs="Segoe UI"/>
          <w:sz w:val="20"/>
          <w:szCs w:val="20"/>
          <w:lang w:val="en-US"/>
        </w:rPr>
        <w:t>message</w:t>
      </w:r>
      <w:proofErr w:type="gramEnd"/>
      <w:r w:rsidRPr="00636557">
        <w:rPr>
          <w:rFonts w:ascii="Segoe UI" w:hAnsi="Segoe UI" w:cs="Segoe UI"/>
          <w:sz w:val="20"/>
          <w:szCs w:val="20"/>
          <w:lang w:val="en-US"/>
        </w:rPr>
        <w:t xml:space="preserve">": "token </w:t>
      </w:r>
      <w:proofErr w:type="spellStart"/>
      <w:r w:rsidRPr="00636557">
        <w:rPr>
          <w:rFonts w:ascii="Segoe UI" w:hAnsi="Segoe UI" w:cs="Segoe UI"/>
          <w:sz w:val="20"/>
          <w:szCs w:val="20"/>
          <w:lang w:val="en-US"/>
        </w:rPr>
        <w:t>localizado</w:t>
      </w:r>
      <w:proofErr w:type="spellEnd"/>
      <w:r w:rsidRPr="00636557">
        <w:rPr>
          <w:rFonts w:ascii="Segoe UI" w:hAnsi="Segoe UI" w:cs="Segoe UI"/>
          <w:sz w:val="20"/>
          <w:szCs w:val="20"/>
          <w:lang w:val="en-US"/>
        </w:rPr>
        <w:t>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</w:r>
      <w:r w:rsidRPr="00636557">
        <w:rPr>
          <w:rFonts w:ascii="Segoe UI" w:hAnsi="Segoe UI" w:cs="Segoe UI"/>
          <w:sz w:val="20"/>
          <w:szCs w:val="20"/>
          <w:lang w:val="pt-BR"/>
        </w:rPr>
        <w:t>"data": "vinibarr@hotmail.com",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name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 xml:space="preserve">": "vinicius 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vascaino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id_grupousuario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200,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avatar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"",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"email": "vinibarr@hotmail.com"</w:t>
      </w:r>
    </w:p>
    <w:p w:rsidR="003B1BFD" w:rsidRPr="00AF1EC5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>}</w:t>
      </w:r>
      <w:r w:rsidR="003B1BFD" w:rsidRPr="00AF1EC5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3B1BFD" w:rsidRPr="00AF1EC5" w:rsidRDefault="003B1BFD">
      <w:pPr>
        <w:rPr>
          <w:rFonts w:ascii="Segoe UI" w:hAnsi="Segoe UI" w:cs="Segoe UI"/>
          <w:sz w:val="20"/>
          <w:szCs w:val="20"/>
          <w:lang w:val="pt-BR"/>
        </w:rPr>
      </w:pPr>
    </w:p>
    <w:p w:rsidR="004034FA" w:rsidRPr="00AF1EC5" w:rsidRDefault="00793272" w:rsidP="003B1BFD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proofErr w:type="spellStart"/>
      <w:r w:rsidRPr="00AF1EC5">
        <w:rPr>
          <w:rFonts w:ascii="Segoe UI" w:hAnsi="Segoe UI" w:cs="Segoe UI"/>
          <w:b/>
          <w:sz w:val="20"/>
          <w:szCs w:val="20"/>
          <w:lang w:val="pt-BR"/>
        </w:rPr>
        <w:t>Logoff</w:t>
      </w:r>
      <w:proofErr w:type="spellEnd"/>
    </w:p>
    <w:p w:rsidR="00793272" w:rsidRPr="00AF1EC5" w:rsidRDefault="0079327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793272" w:rsidRPr="00AF1EC5" w:rsidRDefault="00793272" w:rsidP="00793272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Método: POST</w:t>
      </w:r>
    </w:p>
    <w:p w:rsidR="00793272" w:rsidRPr="00AF1EC5" w:rsidRDefault="00793272" w:rsidP="00793272">
      <w:pPr>
        <w:pStyle w:val="Assinatura"/>
        <w:rPr>
          <w:rFonts w:ascii="Segoe UI" w:hAnsi="Segoe UI" w:cs="Segoe UI"/>
          <w:sz w:val="20"/>
          <w:szCs w:val="20"/>
          <w:u w:val="single"/>
          <w:lang w:val="pt-BR"/>
        </w:rPr>
      </w:pP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logoff</w:t>
      </w:r>
      <w:proofErr w:type="spellEnd"/>
    </w:p>
    <w:p w:rsidR="00793272" w:rsidRPr="00AF1EC5" w:rsidRDefault="00793272" w:rsidP="00793272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793272" w:rsidRPr="00AF1EC5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Entrada:</w:t>
      </w:r>
    </w:p>
    <w:p w:rsidR="00793272" w:rsidRPr="00AF1EC5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{</w:t>
      </w:r>
    </w:p>
    <w:p w:rsidR="00793272" w:rsidRPr="00AF1EC5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 xml:space="preserve">": "eyJ0eXAiOiJKV1QiLCJhbGciOiJIUzI1NiJ9.eyJzdWIiOjIwLCJuYW1lIjoiUmVnaW5hbGRvIFNhdmlhbiBKXHUwMGZhbmlvciIsImVtYWlsIjoicmVnaW5hbGRvX3NhdmlhbkBob3RtYWlsLmNvbSIsImV4cCI6IjIwMjMtMTItMDcgMDA6MTA6NDMifQ.uLlaN_0-rd7fmPfLC1F3nrwt0INrNK2v2U5fgerRTcE", </w:t>
      </w:r>
    </w:p>
    <w:p w:rsidR="00B21795" w:rsidRPr="00F61198" w:rsidRDefault="00793272" w:rsidP="00B2179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ab/>
      </w:r>
      <w:r w:rsidRPr="00F61198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F61198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F61198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F61198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F61198">
        <w:rPr>
          <w:rFonts w:ascii="Segoe UI" w:hAnsi="Segoe UI" w:cs="Segoe UI"/>
          <w:sz w:val="20"/>
          <w:szCs w:val="20"/>
          <w:lang w:val="en-US"/>
        </w:rPr>
        <w:t>"</w:t>
      </w:r>
    </w:p>
    <w:p w:rsidR="00793272" w:rsidRPr="00F61198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F61198">
        <w:rPr>
          <w:rFonts w:ascii="Segoe UI" w:hAnsi="Segoe UI" w:cs="Segoe UI"/>
          <w:sz w:val="20"/>
          <w:szCs w:val="20"/>
          <w:lang w:val="en-US"/>
        </w:rPr>
        <w:t>}</w:t>
      </w:r>
    </w:p>
    <w:p w:rsidR="00A14038" w:rsidRPr="00F61198" w:rsidRDefault="00A14038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793272" w:rsidRPr="00F61198" w:rsidRDefault="00793272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F61198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F61198">
        <w:rPr>
          <w:rFonts w:ascii="Segoe UI" w:hAnsi="Segoe UI" w:cs="Segoe UI"/>
          <w:sz w:val="20"/>
          <w:szCs w:val="20"/>
          <w:lang w:val="en-US"/>
        </w:rPr>
        <w:t>:</w:t>
      </w:r>
    </w:p>
    <w:p w:rsidR="00793272" w:rsidRPr="00F61198" w:rsidRDefault="00793272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"error",</w:t>
      </w:r>
    </w:p>
    <w:p w:rsidR="00793272" w:rsidRPr="00F61198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F61198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F61198">
        <w:rPr>
          <w:rFonts w:ascii="Segoe UI" w:hAnsi="Segoe UI" w:cs="Segoe UI"/>
          <w:sz w:val="20"/>
          <w:szCs w:val="20"/>
          <w:lang w:val="pt-BR"/>
        </w:rPr>
        <w:t>code</w:t>
      </w:r>
      <w:proofErr w:type="spellEnd"/>
      <w:r w:rsidRPr="00F61198">
        <w:rPr>
          <w:rFonts w:ascii="Segoe UI" w:hAnsi="Segoe UI" w:cs="Segoe UI"/>
          <w:sz w:val="20"/>
          <w:szCs w:val="20"/>
          <w:lang w:val="pt-BR"/>
        </w:rPr>
        <w:t>": "FAIL_LOGIN",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"Token não localizado"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14038" w:rsidRPr="003B1BFD" w:rsidRDefault="00A14038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038" w:rsidRPr="003B1BFD" w:rsidRDefault="00A14038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F1EC5" w:rsidRDefault="00AF1EC5">
      <w:pPr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br w:type="page"/>
      </w:r>
    </w:p>
    <w:p w:rsidR="00AF1EC5" w:rsidRPr="00AF1EC5" w:rsidRDefault="00AF1EC5" w:rsidP="00AF1EC5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AF1EC5">
        <w:rPr>
          <w:rFonts w:ascii="Segoe UI" w:hAnsi="Segoe UI" w:cs="Segoe UI"/>
          <w:b/>
          <w:sz w:val="20"/>
          <w:szCs w:val="20"/>
          <w:lang w:val="pt-BR"/>
        </w:rPr>
        <w:lastRenderedPageBreak/>
        <w:t>Atualização do Usuário</w:t>
      </w:r>
    </w:p>
    <w:p w:rsidR="00AF1EC5" w:rsidRDefault="00AF1EC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F1EC5" w:rsidRPr="00122FE2" w:rsidRDefault="00AF1EC5" w:rsidP="00AF1EC5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122FE2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122FE2">
        <w:rPr>
          <w:rFonts w:ascii="Segoe UI" w:hAnsi="Segoe UI" w:cs="Segoe UI"/>
          <w:sz w:val="20"/>
          <w:szCs w:val="20"/>
          <w:lang w:val="en-US"/>
        </w:rPr>
        <w:t xml:space="preserve">: </w:t>
      </w:r>
      <w:r w:rsidR="00122FE2" w:rsidRPr="00122FE2">
        <w:rPr>
          <w:rFonts w:ascii="Segoe UI" w:hAnsi="Segoe UI" w:cs="Segoe UI"/>
          <w:sz w:val="20"/>
          <w:szCs w:val="20"/>
          <w:lang w:val="en-US"/>
        </w:rPr>
        <w:t>POST – Multi Part Form D</w:t>
      </w:r>
      <w:r w:rsidR="00122FE2">
        <w:rPr>
          <w:rFonts w:ascii="Segoe UI" w:hAnsi="Segoe UI" w:cs="Segoe UI"/>
          <w:sz w:val="20"/>
          <w:szCs w:val="20"/>
          <w:lang w:val="en-US"/>
        </w:rPr>
        <w:t>ata</w:t>
      </w:r>
    </w:p>
    <w:p w:rsidR="00AF1EC5" w:rsidRPr="00E67891" w:rsidRDefault="00AF1EC5" w:rsidP="00AF1EC5">
      <w:pPr>
        <w:pStyle w:val="Assinatura"/>
        <w:rPr>
          <w:rFonts w:ascii="Segoe UI" w:hAnsi="Segoe UI" w:cs="Segoe UI"/>
          <w:sz w:val="20"/>
          <w:szCs w:val="20"/>
          <w:u w:val="single"/>
          <w:lang w:val="pt-BR"/>
        </w:rPr>
      </w:pP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="00E67891" w:rsidRPr="00E67891">
        <w:rPr>
          <w:rFonts w:ascii="Segoe UI" w:hAnsi="Segoe UI" w:cs="Segoe UI"/>
          <w:sz w:val="20"/>
          <w:szCs w:val="20"/>
          <w:lang w:val="pt-BR"/>
        </w:rPr>
        <w:t>updateusers</w:t>
      </w:r>
      <w:proofErr w:type="spellEnd"/>
    </w:p>
    <w:p w:rsidR="00AF1EC5" w:rsidRPr="00AF1EC5" w:rsidRDefault="00AF1EC5" w:rsidP="00AF1EC5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Entrada: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>{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name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vinicius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 xml:space="preserve"> 3",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email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": "vinibarr@gmail.com",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 xml:space="preserve">"token": "eyJ0eXAiOiJKV1QiLCJhbGciOiJIUzI1NiJ9.eyJzdWIiOjIwLCJuYW1lIjoiUmVnaW5hbGRvIFNhdmlhbiBKXHUwMGZhbmlvciIsImVtYWlsIjoicmVnaW5hbGRvX3NhdmlhbkBob3RtYWlsLmNvbSIsImV4cCI6IjIwMjMtMTItMDcgMDA6MTA6NDMifQ.uLlaN_0-rd7fmPfLC1F3nrwt0INrNK2v2U5fgerRTcE", </w:t>
      </w:r>
    </w:p>
    <w:p w:rsidR="00122FE2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AF1EC5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>"</w:t>
      </w:r>
      <w:r w:rsidR="00122FE2">
        <w:rPr>
          <w:rFonts w:ascii="Segoe UI" w:hAnsi="Segoe UI" w:cs="Segoe UI"/>
          <w:sz w:val="20"/>
          <w:szCs w:val="20"/>
          <w:lang w:val="pt-BR"/>
        </w:rPr>
        <w:t>,</w:t>
      </w:r>
    </w:p>
    <w:p w:rsid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}</w:t>
      </w:r>
    </w:p>
    <w:p w:rsidR="00122FE2" w:rsidRDefault="00122FE2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22FE2" w:rsidRPr="00122FE2" w:rsidRDefault="00122FE2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 xml:space="preserve">A imagem do </w:t>
      </w:r>
      <w:proofErr w:type="spellStart"/>
      <w:r>
        <w:rPr>
          <w:rFonts w:ascii="Segoe UI" w:hAnsi="Segoe UI" w:cs="Segoe UI"/>
          <w:sz w:val="20"/>
          <w:szCs w:val="20"/>
          <w:lang w:val="pt-BR"/>
        </w:rPr>
        <w:t>avatar</w:t>
      </w:r>
      <w:proofErr w:type="spellEnd"/>
      <w:r>
        <w:rPr>
          <w:rFonts w:ascii="Segoe UI" w:hAnsi="Segoe UI" w:cs="Segoe UI"/>
          <w:sz w:val="20"/>
          <w:szCs w:val="20"/>
          <w:lang w:val="pt-BR"/>
        </w:rPr>
        <w:t xml:space="preserve"> vai com nome “</w:t>
      </w:r>
      <w:proofErr w:type="spellStart"/>
      <w:r>
        <w:rPr>
          <w:rFonts w:ascii="Segoe UI" w:hAnsi="Segoe UI" w:cs="Segoe UI"/>
          <w:sz w:val="20"/>
          <w:szCs w:val="20"/>
          <w:lang w:val="pt-BR"/>
        </w:rPr>
        <w:t>avatar</w:t>
      </w:r>
      <w:proofErr w:type="spellEnd"/>
      <w:r>
        <w:rPr>
          <w:rFonts w:ascii="Segoe UI" w:hAnsi="Segoe UI" w:cs="Segoe UI"/>
          <w:sz w:val="20"/>
          <w:szCs w:val="20"/>
          <w:lang w:val="pt-BR"/>
        </w:rPr>
        <w:t>”.</w:t>
      </w:r>
    </w:p>
    <w:p w:rsidR="00AF1EC5" w:rsidRPr="00F61198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F61198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F61198">
        <w:rPr>
          <w:rFonts w:ascii="Segoe UI" w:hAnsi="Segoe UI" w:cs="Segoe UI"/>
          <w:sz w:val="20"/>
          <w:szCs w:val="20"/>
          <w:lang w:val="en-US"/>
        </w:rPr>
        <w:t>:</w:t>
      </w:r>
    </w:p>
    <w:p w:rsidR="00AF1EC5" w:rsidRPr="00F61198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122FE2" w:rsidRPr="00F61198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F61198">
        <w:rPr>
          <w:rFonts w:ascii="Segoe UI" w:hAnsi="Segoe UI" w:cs="Segoe UI"/>
          <w:sz w:val="20"/>
          <w:szCs w:val="20"/>
          <w:lang w:val="en-US"/>
        </w:rPr>
        <w:t>{</w:t>
      </w:r>
    </w:p>
    <w:p w:rsidR="00122FE2" w:rsidRPr="00F61198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F61198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F61198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F61198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F61198">
        <w:rPr>
          <w:rFonts w:ascii="Segoe UI" w:hAnsi="Segoe UI" w:cs="Segoe UI"/>
          <w:sz w:val="20"/>
          <w:szCs w:val="20"/>
          <w:lang w:val="en-US"/>
        </w:rPr>
        <w:t>sucess</w:t>
      </w:r>
      <w:proofErr w:type="spellEnd"/>
      <w:r w:rsidRPr="00F61198">
        <w:rPr>
          <w:rFonts w:ascii="Segoe UI" w:hAnsi="Segoe UI" w:cs="Segoe UI"/>
          <w:sz w:val="20"/>
          <w:szCs w:val="20"/>
          <w:lang w:val="en-US"/>
        </w:rPr>
        <w:t>",</w:t>
      </w:r>
    </w:p>
    <w:p w:rsidR="00122FE2" w:rsidRPr="00F61198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F61198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F61198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F61198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122FE2" w:rsidRPr="00122FE2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en-US"/>
        </w:rPr>
        <w:tab/>
      </w:r>
      <w:r w:rsidRPr="00122FE2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": "Usuário atualizado com sucesso"</w:t>
      </w:r>
    </w:p>
    <w:p w:rsidR="00A14038" w:rsidRPr="003B1BFD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pt-BR"/>
        </w:rPr>
        <w:t>}</w:t>
      </w:r>
      <w:r w:rsidR="00A14038"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A14038" w:rsidRPr="003B1BFD" w:rsidRDefault="004C38C2" w:rsidP="00770D06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 xml:space="preserve">Retorno de email por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t>token</w:t>
      </w:r>
      <w:proofErr w:type="spellEnd"/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770D06" w:rsidRPr="003B1BFD" w:rsidRDefault="00770D06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Observação: esse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endpoint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foi solicitado por um dos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devs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front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anteriores.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</w:t>
      </w:r>
      <w:r w:rsidR="00A14A45" w:rsidRPr="003B1BFD">
        <w:rPr>
          <w:rFonts w:ascii="Segoe UI" w:hAnsi="Segoe UI" w:cs="Segoe UI"/>
          <w:sz w:val="20"/>
          <w:szCs w:val="20"/>
          <w:lang w:val="pt-BR"/>
        </w:rPr>
        <w:t xml:space="preserve"> GET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getemailbytoken</w:t>
      </w:r>
      <w:proofErr w:type="spellEnd"/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C38C2" w:rsidRPr="003B1BFD" w:rsidRDefault="00E8336B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8336B" w:rsidRPr="003B1BFD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E8336B" w:rsidRPr="003B1BFD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"eyJ0eXAiOiJKV1QiLCJhbGciOiJIUzI1NiJ9.eyJzdWIiOjE5LCJuYW1lIjoidmluaWNpdXMgYmFycmVpcmEiLCJlbWFpbCI6InZpbmliYXJyQGhvdG1haWwuY29tIiwiZXhwIjoiMjAyMy0xMC0wMSAxODo0NjozNSJ9.K4MwzjRm-nCH88sIQ3qBWP-gmG5Rs7rh2yH6jjVgZuU", </w:t>
      </w:r>
    </w:p>
    <w:p w:rsidR="00E8336B" w:rsidRPr="00B21795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B21795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B21795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"</w:t>
      </w:r>
    </w:p>
    <w:p w:rsidR="00E8336B" w:rsidRPr="00B21795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}</w:t>
      </w:r>
      <w:r w:rsidRPr="00B21795">
        <w:rPr>
          <w:rFonts w:ascii="Segoe UI" w:hAnsi="Segoe UI" w:cs="Segoe UI"/>
          <w:sz w:val="20"/>
          <w:szCs w:val="20"/>
          <w:lang w:val="en-US"/>
        </w:rPr>
        <w:tab/>
      </w:r>
    </w:p>
    <w:p w:rsidR="008065BD" w:rsidRPr="00B21795" w:rsidRDefault="008065BD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E8336B" w:rsidRPr="00B21795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:</w:t>
      </w:r>
    </w:p>
    <w:p w:rsidR="00B21795" w:rsidRPr="00B21795" w:rsidRDefault="00B21795" w:rsidP="00B21795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{</w:t>
      </w:r>
    </w:p>
    <w:p w:rsidR="00B21795" w:rsidRPr="00B21795" w:rsidRDefault="00B21795" w:rsidP="00B21795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B21795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B21795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sucess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",</w:t>
      </w:r>
    </w:p>
    <w:p w:rsidR="00B21795" w:rsidRPr="00B21795" w:rsidRDefault="00B21795" w:rsidP="00B21795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B21795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B21795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B21795" w:rsidRPr="00F61198" w:rsidRDefault="00B21795" w:rsidP="00B21795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F61198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F61198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F6119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F61198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F61198">
        <w:rPr>
          <w:rFonts w:ascii="Segoe UI" w:hAnsi="Segoe UI" w:cs="Segoe UI"/>
          <w:sz w:val="20"/>
          <w:szCs w:val="20"/>
          <w:lang w:val="pt-BR"/>
        </w:rPr>
        <w:t xml:space="preserve"> localizado",</w:t>
      </w:r>
    </w:p>
    <w:p w:rsidR="00B21795" w:rsidRPr="00F61198" w:rsidRDefault="00B21795" w:rsidP="00B21795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ab/>
        <w:t>"data": "vinibarr@hotmail.com"</w:t>
      </w:r>
    </w:p>
    <w:p w:rsidR="00A14A45" w:rsidRPr="003B1BFD" w:rsidRDefault="00B21795" w:rsidP="00B21795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>}</w:t>
      </w:r>
    </w:p>
    <w:p w:rsidR="00A14A45" w:rsidRPr="003B1BFD" w:rsidRDefault="00A14A45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A14A45" w:rsidRPr="003B1BFD" w:rsidRDefault="00A14A45" w:rsidP="00A14A45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Tipos de Propriedades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tiposdetipos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(podemos mudar para inglês)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A14A45" w:rsidRPr="003B1BFD" w:rsidRDefault="00A14A45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"House",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"https://api.vinibarr.com.br/img/casa.jpg",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"https://api.vinibarr.com.br/img/casa-over.jpg"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"https://api.vinibarr.com.br/img/apartamento.jpg",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"https://api.vinibarr.com.br/img/apartamento-over.jpg"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"https://api.vinibarr.com.br/img/pousada.jpg",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"https://api.vinibarr.com.br/img/pousada-over.jpg"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"https://api.vinibarr.com.br/img/hotel.jpg",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"https://api.vinibarr.com.br/img/hotel-over.jpg"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p w:rsidR="00A14A45" w:rsidRPr="003B1BFD" w:rsidRDefault="00A14A45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A45" w:rsidRPr="003B1BFD" w:rsidRDefault="00A14A45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475D17" w:rsidRPr="003B1BFD" w:rsidRDefault="00475D17" w:rsidP="00475D17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Tabela de características das propriedades</w:t>
      </w: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r w:rsidR="00770D06" w:rsidRPr="003B1BFD">
        <w:rPr>
          <w:rFonts w:ascii="Segoe UI" w:hAnsi="Segoe UI" w:cs="Segoe UI"/>
          <w:sz w:val="20"/>
          <w:szCs w:val="20"/>
          <w:lang w:val="pt-BR"/>
        </w:rPr>
        <w:t>características</w:t>
      </w:r>
      <w:r w:rsidRPr="003B1BFD">
        <w:rPr>
          <w:rFonts w:ascii="Segoe UI" w:hAnsi="Segoe UI" w:cs="Segoe UI"/>
          <w:sz w:val="20"/>
          <w:szCs w:val="20"/>
          <w:lang w:val="pt-BR"/>
        </w:rPr>
        <w:t xml:space="preserve"> (podemos mudar para inglês)</w:t>
      </w: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"Para 1 pessoa",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"Para 1 persona",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"For 1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person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"https://api.vinibarr.com.br/img/1pessoa.jpg",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"https://api.vinibarr.com.br/img/1pessoa-over.jpg",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"Para a galera",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"para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los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chicos",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": "For the guys",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"https://api.vinibarr.com.br/img/galera.jpg",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"https://api.vinibarr.com.br/img/galera-over.jpg",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"Diferente",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"Diferente",</w:t>
      </w:r>
    </w:p>
    <w:p w:rsidR="00475D17" w:rsidRPr="00B2179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": "Different",</w:t>
      </w:r>
    </w:p>
    <w:p w:rsidR="00475D17" w:rsidRPr="00B2179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id_statusregistro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 xml:space="preserve">": </w:t>
      </w:r>
      <w:proofErr w:type="gramStart"/>
      <w:r w:rsidRPr="00B21795">
        <w:rPr>
          <w:rFonts w:ascii="Segoe UI" w:hAnsi="Segoe UI" w:cs="Segoe UI"/>
          <w:sz w:val="20"/>
          <w:szCs w:val="20"/>
          <w:lang w:val="en-US"/>
        </w:rPr>
        <w:t>1</w:t>
      </w:r>
      <w:proofErr w:type="gramEnd"/>
      <w:r w:rsidRPr="00B21795">
        <w:rPr>
          <w:rFonts w:ascii="Segoe UI" w:hAnsi="Segoe UI" w:cs="Segoe UI"/>
          <w:sz w:val="20"/>
          <w:szCs w:val="20"/>
          <w:lang w:val="en-US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"https://api.vinibarr.com.br/img/flat.jpg",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"https://api.vinibarr.com.br/img/flat-over.jpg",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Classica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Clásico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B2179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": "Classic",</w:t>
      </w:r>
    </w:p>
    <w:p w:rsidR="00475D17" w:rsidRPr="00B2179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id_statusregistro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 xml:space="preserve">": </w:t>
      </w:r>
      <w:proofErr w:type="gramStart"/>
      <w:r w:rsidRPr="00B21795">
        <w:rPr>
          <w:rFonts w:ascii="Segoe UI" w:hAnsi="Segoe UI" w:cs="Segoe UI"/>
          <w:sz w:val="20"/>
          <w:szCs w:val="20"/>
          <w:lang w:val="en-US"/>
        </w:rPr>
        <w:t>1</w:t>
      </w:r>
      <w:proofErr w:type="gramEnd"/>
      <w:r w:rsidRPr="00B21795">
        <w:rPr>
          <w:rFonts w:ascii="Segoe UI" w:hAnsi="Segoe UI" w:cs="Segoe UI"/>
          <w:sz w:val="20"/>
          <w:szCs w:val="20"/>
          <w:lang w:val="en-US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"https://api.vinibarr.com.br/img/classica.jpg",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"https://api.vinibarr.com.br/img/classica-over.jpg",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5,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"Para a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Familia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"Para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familia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": "To the family",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"https://api.vinibarr.com.br/img/familia.jpg",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"https://api.vinibarr.com.br/img/familia-over.jpg",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6,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"Cidade",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Ciudad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B2179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": "City",</w:t>
      </w:r>
    </w:p>
    <w:p w:rsidR="00475D17" w:rsidRPr="00B2179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id_statusregistro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 xml:space="preserve">": </w:t>
      </w:r>
      <w:proofErr w:type="gramStart"/>
      <w:r w:rsidRPr="00B21795">
        <w:rPr>
          <w:rFonts w:ascii="Segoe UI" w:hAnsi="Segoe UI" w:cs="Segoe UI"/>
          <w:sz w:val="20"/>
          <w:szCs w:val="20"/>
          <w:lang w:val="en-US"/>
        </w:rPr>
        <w:t>1</w:t>
      </w:r>
      <w:proofErr w:type="gramEnd"/>
      <w:r w:rsidRPr="00B21795">
        <w:rPr>
          <w:rFonts w:ascii="Segoe UI" w:hAnsi="Segoe UI" w:cs="Segoe UI"/>
          <w:sz w:val="20"/>
          <w:szCs w:val="20"/>
          <w:lang w:val="en-US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"https://api.vinibarr.com.br/img/cidade.jpg",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"https://api.vinibarr.com.br/img/cidade-over.jpg",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7,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"Campo",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"Campo",</w:t>
      </w:r>
    </w:p>
    <w:p w:rsidR="00475D17" w:rsidRPr="00B2179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": "Field",</w:t>
      </w:r>
    </w:p>
    <w:p w:rsidR="00475D17" w:rsidRPr="00B2179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id_statusregistro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 xml:space="preserve">": </w:t>
      </w:r>
      <w:proofErr w:type="gramStart"/>
      <w:r w:rsidRPr="00B21795">
        <w:rPr>
          <w:rFonts w:ascii="Segoe UI" w:hAnsi="Segoe UI" w:cs="Segoe UI"/>
          <w:sz w:val="20"/>
          <w:szCs w:val="20"/>
          <w:lang w:val="en-US"/>
        </w:rPr>
        <w:t>1</w:t>
      </w:r>
      <w:proofErr w:type="gramEnd"/>
      <w:r w:rsidRPr="00B21795">
        <w:rPr>
          <w:rFonts w:ascii="Segoe UI" w:hAnsi="Segoe UI" w:cs="Segoe UI"/>
          <w:sz w:val="20"/>
          <w:szCs w:val="20"/>
          <w:lang w:val="en-US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"https://api.vinibarr.com.br/img/campo.jpg",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"https://api.vinibarr.com.br/img/campo-over.jpg",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8,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"Praia",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Playa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B2179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": "Beach",</w:t>
      </w:r>
    </w:p>
    <w:p w:rsidR="00475D17" w:rsidRPr="00B2179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id_statusregistro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 xml:space="preserve">": </w:t>
      </w:r>
      <w:proofErr w:type="gramStart"/>
      <w:r w:rsidRPr="00B21795">
        <w:rPr>
          <w:rFonts w:ascii="Segoe UI" w:hAnsi="Segoe UI" w:cs="Segoe UI"/>
          <w:sz w:val="20"/>
          <w:szCs w:val="20"/>
          <w:lang w:val="en-US"/>
        </w:rPr>
        <w:t>1</w:t>
      </w:r>
      <w:proofErr w:type="gramEnd"/>
      <w:r w:rsidRPr="00B21795">
        <w:rPr>
          <w:rFonts w:ascii="Segoe UI" w:hAnsi="Segoe UI" w:cs="Segoe UI"/>
          <w:sz w:val="20"/>
          <w:szCs w:val="20"/>
          <w:lang w:val="en-US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"https://api.vinibarr.com.br/img/praia.jpg",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"https://api.vinibarr.com.br/img/praia-over.jpg",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9,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"Casal",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Pareja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B2179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": "Couple",</w:t>
      </w:r>
    </w:p>
    <w:p w:rsidR="00475D17" w:rsidRPr="00B21795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id_statusregistro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 xml:space="preserve">": </w:t>
      </w:r>
      <w:proofErr w:type="gramStart"/>
      <w:r w:rsidRPr="00B21795">
        <w:rPr>
          <w:rFonts w:ascii="Segoe UI" w:hAnsi="Segoe UI" w:cs="Segoe UI"/>
          <w:sz w:val="20"/>
          <w:szCs w:val="20"/>
          <w:lang w:val="en-US"/>
        </w:rPr>
        <w:t>1</w:t>
      </w:r>
      <w:proofErr w:type="gramEnd"/>
      <w:r w:rsidRPr="00B21795">
        <w:rPr>
          <w:rFonts w:ascii="Segoe UI" w:hAnsi="Segoe UI" w:cs="Segoe UI"/>
          <w:sz w:val="20"/>
          <w:szCs w:val="20"/>
          <w:lang w:val="en-US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"https://api.vinibarr.com.br/img/casal.jpg",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"https://api.vinibarr.com.br/img/casal-over.jpg",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E36032" w:rsidRPr="003B1BFD" w:rsidRDefault="00E36032" w:rsidP="00E36032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Tabela de comodidades das propriedades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comodidades (podemos mudar para inglês)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"https://api.vinibarr.com.br/img/wifi.jpg",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"https://api.vinibarr.com.br/img/wifi-over.jpg",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20:55:49"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Tv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Tv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Tv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"https://api.vinibarr.com.br/img/tv.jpg",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"https://api.vinibarr.com.br/img/tv-over.jpg",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"Cozinha",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Kitchen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Cocina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"https://api.vinibarr.com.br/img/fogao.jpg",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"https://api.vinibarr.com.br/img/fogao-over.jpg",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"Lavanderia",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Laundry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Lavadero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"https://api.vinibarr.com.br/img/maquinadelavar.jpg",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"https://api.vinibarr.com.br/img/maquinadelavar-over.jpg",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5,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"Ar Condicionado",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"Air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conditioning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"Aire condicionado",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"https://api.vinibarr.com.br/img/arcondicionado.jpg",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"https://api.vinibarr.com.br/img/arcondicionado-over.jpg",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6,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"Estacionamento Gratuito",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Free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Parking",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Estacionamiento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gratis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7,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Estacionameno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Pago",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Paid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Parking",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Aparcamiento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de pago",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8,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"Mesa de Trabalho",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"Desktop",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"Mesa de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trabajo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"https://api.vinibarr.com.br/img/mesadetrabalho.jpg",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"https://api.vinibarr.com.br/img/mesadetrabalho-over.jpg",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9,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"Varanda",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Balcony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B21795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Balcón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",</w:t>
      </w:r>
    </w:p>
    <w:p w:rsidR="00E36032" w:rsidRPr="00B21795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id_statusregistro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 xml:space="preserve">": </w:t>
      </w:r>
      <w:proofErr w:type="gramStart"/>
      <w:r w:rsidRPr="00B21795">
        <w:rPr>
          <w:rFonts w:ascii="Segoe UI" w:hAnsi="Segoe UI" w:cs="Segoe UI"/>
          <w:sz w:val="20"/>
          <w:szCs w:val="20"/>
          <w:lang w:val="en-US"/>
        </w:rPr>
        <w:t>1</w:t>
      </w:r>
      <w:proofErr w:type="gramEnd"/>
      <w:r w:rsidRPr="00B21795">
        <w:rPr>
          <w:rFonts w:ascii="Segoe UI" w:hAnsi="Segoe UI" w:cs="Segoe UI"/>
          <w:sz w:val="20"/>
          <w:szCs w:val="20"/>
          <w:lang w:val="en-US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"https://api.vinibarr.com.br/img/varanda.jpg",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"https://api.vinibarr.com.br/img/varanda-over.jpg",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sectPr w:rsidR="00E36032" w:rsidRPr="003B1BFD" w:rsidSect="00DD40B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27CD" w:rsidRDefault="008D27CD" w:rsidP="001C66AD">
      <w:pPr>
        <w:spacing w:after="0" w:line="240" w:lineRule="auto"/>
      </w:pPr>
      <w:r>
        <w:separator/>
      </w:r>
    </w:p>
  </w:endnote>
  <w:endnote w:type="continuationSeparator" w:id="0">
    <w:p w:rsidR="008D27CD" w:rsidRDefault="008D27CD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66A176F-2276-4B3F-B17A-3DDA47DEA1D5}"/>
    <w:embedBold r:id="rId2" w:fontKey="{D077A733-76DC-4A0F-8720-BC272E7AD14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A740C054-5731-4769-9AFD-D9F1BF134D44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01BD7793-BA5C-4C96-8878-740E2EE78C4A}"/>
    <w:embedBold r:id="rId5" w:fontKey="{1950D113-01F1-4D7B-B4B4-FEDEB0B2B870}"/>
    <w:embedItalic r:id="rId6" w:fontKey="{45C7283E-AA8D-4C09-A1B0-3EFE3FDC1FB2}"/>
    <w:embedBoldItalic r:id="rId7" w:fontKey="{FE17B683-3EA4-4318-B0CA-DE7918491017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A7B0D8A5-A9CC-4BB4-89B0-E827E3E3D141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9CD568A8-DC7D-4398-91B2-19BC4668AC19}"/>
    <w:embedBold r:id="rId10" w:fontKey="{E19D010D-479C-425F-94C7-DC3A28DB913A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Rodap"/>
    </w:pPr>
    <w:r>
      <w:rPr>
        <w:noProof/>
        <w:color w:val="125F5B" w:themeColor="accent1"/>
        <w:lang w:val="pt-BR" w:eastAsia="pt-BR"/>
      </w:rPr>
      <mc:AlternateContent>
        <mc:Choice Requires="wps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tâ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0904293" id="Retângulo 452" o:spid="_x0000_s1026" style="position:absolute;margin-left:0;margin-top:0;width:579.9pt;height:750.3pt;z-index:25168076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OafrgIAALgFAAAOAAAAZHJzL2Uyb0RvYy54bWysVFFvGyEMfp+0/4B4Xy9JkyaNeqmiVp0m&#10;dWvVduoz4SB3EmAGJJfs5+yv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BoNOafrgIAALg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125F5B" w:themeColor="accent1"/>
        <w:lang w:val="pt-BR"/>
      </w:rPr>
      <w:t xml:space="preserve"> </w:t>
    </w:r>
    <w:r>
      <w:rPr>
        <w:rFonts w:asciiTheme="majorHAnsi" w:eastAsiaTheme="majorEastAsia" w:hAnsiTheme="majorHAnsi" w:cstheme="majorBidi"/>
        <w:color w:val="125F5B" w:themeColor="accent1"/>
        <w:sz w:val="20"/>
        <w:szCs w:val="20"/>
        <w:lang w:val="pt-BR"/>
      </w:rPr>
      <w:t xml:space="preserve">p. </w:t>
    </w:r>
    <w:r>
      <w:rPr>
        <w:rFonts w:asciiTheme="minorHAnsi" w:hAnsiTheme="minorHAnsi"/>
        <w:color w:val="125F5B" w:themeColor="accent1"/>
        <w:sz w:val="20"/>
        <w:szCs w:val="20"/>
      </w:rPr>
      <w:fldChar w:fldCharType="begin"/>
    </w:r>
    <w:r>
      <w:rPr>
        <w:color w:val="125F5B" w:themeColor="accent1"/>
        <w:sz w:val="20"/>
        <w:szCs w:val="20"/>
      </w:rPr>
      <w:instrText>PAGE    \* MERGEFORMAT</w:instrText>
    </w:r>
    <w:r>
      <w:rPr>
        <w:rFonts w:asciiTheme="minorHAnsi" w:hAnsiTheme="minorHAnsi"/>
        <w:color w:val="125F5B" w:themeColor="accent1"/>
        <w:sz w:val="20"/>
        <w:szCs w:val="20"/>
      </w:rPr>
      <w:fldChar w:fldCharType="separate"/>
    </w:r>
    <w:r w:rsidR="00636557" w:rsidRPr="00636557">
      <w:rPr>
        <w:rFonts w:asciiTheme="majorHAnsi" w:eastAsiaTheme="majorEastAsia" w:hAnsiTheme="majorHAnsi" w:cstheme="majorBidi"/>
        <w:noProof/>
        <w:color w:val="125F5B" w:themeColor="accent1"/>
        <w:sz w:val="20"/>
        <w:szCs w:val="20"/>
        <w:lang w:val="pt-BR"/>
      </w:rPr>
      <w:t>18</w:t>
    </w:r>
    <w:r>
      <w:rPr>
        <w:rFonts w:asciiTheme="majorHAnsi" w:eastAsiaTheme="majorEastAsia" w:hAnsiTheme="majorHAnsi" w:cstheme="majorBidi"/>
        <w:color w:val="125F5B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27CD" w:rsidRDefault="008D27CD" w:rsidP="001C66AD">
      <w:pPr>
        <w:spacing w:after="0" w:line="240" w:lineRule="auto"/>
      </w:pPr>
      <w:r>
        <w:separator/>
      </w:r>
    </w:p>
  </w:footnote>
  <w:footnote w:type="continuationSeparator" w:id="0">
    <w:p w:rsidR="008D27CD" w:rsidRDefault="008D27CD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41122640"/>
      <w:docPartObj>
        <w:docPartGallery w:val="Page Numbers (Top of Page)"/>
        <w:docPartUnique/>
      </w:docPartObj>
    </w:sdtPr>
    <w:sdtEndPr/>
    <w:sdtContent>
      <w:p w:rsidR="00122FE2" w:rsidRDefault="00122FE2">
        <w:pPr>
          <w:pStyle w:val="Cabealho"/>
        </w:pPr>
        <w:r>
          <w:t>API Projeto InnHouse – Vinibarr Sistemas Online</w:t>
        </w:r>
      </w:p>
    </w:sdtContent>
  </w:sdt>
  <w:p w:rsidR="00122FE2" w:rsidRPr="00D90F4C" w:rsidRDefault="00122FE2">
    <w:pPr>
      <w:pStyle w:val="Cabealho"/>
      <w:rPr>
        <w:lang w:val="pt-BR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058"/>
    <w:rsid w:val="00020F8E"/>
    <w:rsid w:val="00040808"/>
    <w:rsid w:val="00040BA0"/>
    <w:rsid w:val="00052382"/>
    <w:rsid w:val="0006568A"/>
    <w:rsid w:val="000668CE"/>
    <w:rsid w:val="00071B1F"/>
    <w:rsid w:val="00076F0F"/>
    <w:rsid w:val="00084253"/>
    <w:rsid w:val="000D1F49"/>
    <w:rsid w:val="000E0945"/>
    <w:rsid w:val="00105FF4"/>
    <w:rsid w:val="00122FE2"/>
    <w:rsid w:val="00141A84"/>
    <w:rsid w:val="001632C0"/>
    <w:rsid w:val="001727CA"/>
    <w:rsid w:val="001B0B3A"/>
    <w:rsid w:val="001C171C"/>
    <w:rsid w:val="001C66AD"/>
    <w:rsid w:val="001D38B2"/>
    <w:rsid w:val="001D4B91"/>
    <w:rsid w:val="001E7FCD"/>
    <w:rsid w:val="001F3377"/>
    <w:rsid w:val="00201F7E"/>
    <w:rsid w:val="002C56E6"/>
    <w:rsid w:val="00361E11"/>
    <w:rsid w:val="003B1BFD"/>
    <w:rsid w:val="003B4F52"/>
    <w:rsid w:val="003D65C5"/>
    <w:rsid w:val="0040090B"/>
    <w:rsid w:val="004034FA"/>
    <w:rsid w:val="00433D57"/>
    <w:rsid w:val="0046302A"/>
    <w:rsid w:val="00475D17"/>
    <w:rsid w:val="00487D2D"/>
    <w:rsid w:val="004B58E5"/>
    <w:rsid w:val="004C38C2"/>
    <w:rsid w:val="004D5D62"/>
    <w:rsid w:val="00504AA9"/>
    <w:rsid w:val="005112D0"/>
    <w:rsid w:val="00527913"/>
    <w:rsid w:val="00533D86"/>
    <w:rsid w:val="00555681"/>
    <w:rsid w:val="00577E06"/>
    <w:rsid w:val="005A3BF7"/>
    <w:rsid w:val="005C4A8B"/>
    <w:rsid w:val="005D6278"/>
    <w:rsid w:val="005F2035"/>
    <w:rsid w:val="005F7990"/>
    <w:rsid w:val="00600AC2"/>
    <w:rsid w:val="00622682"/>
    <w:rsid w:val="00636557"/>
    <w:rsid w:val="0063739C"/>
    <w:rsid w:val="00657B98"/>
    <w:rsid w:val="00691944"/>
    <w:rsid w:val="006B248A"/>
    <w:rsid w:val="006B2E3A"/>
    <w:rsid w:val="00703BBA"/>
    <w:rsid w:val="00727403"/>
    <w:rsid w:val="007466B2"/>
    <w:rsid w:val="00770D06"/>
    <w:rsid w:val="00770F25"/>
    <w:rsid w:val="00793272"/>
    <w:rsid w:val="007B0A85"/>
    <w:rsid w:val="007B2E52"/>
    <w:rsid w:val="007C6A52"/>
    <w:rsid w:val="008065BD"/>
    <w:rsid w:val="008119CC"/>
    <w:rsid w:val="0082043E"/>
    <w:rsid w:val="0086719D"/>
    <w:rsid w:val="00897331"/>
    <w:rsid w:val="008A6291"/>
    <w:rsid w:val="008D27CD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14038"/>
    <w:rsid w:val="00A14A45"/>
    <w:rsid w:val="00A254B7"/>
    <w:rsid w:val="00A370A8"/>
    <w:rsid w:val="00A56315"/>
    <w:rsid w:val="00A73847"/>
    <w:rsid w:val="00A81578"/>
    <w:rsid w:val="00A90467"/>
    <w:rsid w:val="00AF1EC5"/>
    <w:rsid w:val="00B208D4"/>
    <w:rsid w:val="00B21795"/>
    <w:rsid w:val="00B27589"/>
    <w:rsid w:val="00B507CC"/>
    <w:rsid w:val="00BA1D94"/>
    <w:rsid w:val="00BD4753"/>
    <w:rsid w:val="00BD5CB1"/>
    <w:rsid w:val="00BE62EE"/>
    <w:rsid w:val="00C003BA"/>
    <w:rsid w:val="00C32C43"/>
    <w:rsid w:val="00C46878"/>
    <w:rsid w:val="00C82682"/>
    <w:rsid w:val="00C847C4"/>
    <w:rsid w:val="00CB4A51"/>
    <w:rsid w:val="00CD06EB"/>
    <w:rsid w:val="00CD4532"/>
    <w:rsid w:val="00CD47B0"/>
    <w:rsid w:val="00CD7A39"/>
    <w:rsid w:val="00CE6104"/>
    <w:rsid w:val="00CE7918"/>
    <w:rsid w:val="00CF1B89"/>
    <w:rsid w:val="00D05D0B"/>
    <w:rsid w:val="00D16163"/>
    <w:rsid w:val="00D50B65"/>
    <w:rsid w:val="00D90F4C"/>
    <w:rsid w:val="00DB3FAD"/>
    <w:rsid w:val="00DD3026"/>
    <w:rsid w:val="00DD40BE"/>
    <w:rsid w:val="00E3269E"/>
    <w:rsid w:val="00E36032"/>
    <w:rsid w:val="00E61C09"/>
    <w:rsid w:val="00E66C3D"/>
    <w:rsid w:val="00E67891"/>
    <w:rsid w:val="00E8336B"/>
    <w:rsid w:val="00EB263C"/>
    <w:rsid w:val="00EB3B58"/>
    <w:rsid w:val="00EC5058"/>
    <w:rsid w:val="00EC7359"/>
    <w:rsid w:val="00EE3054"/>
    <w:rsid w:val="00F00606"/>
    <w:rsid w:val="00F01256"/>
    <w:rsid w:val="00F24448"/>
    <w:rsid w:val="00F470AA"/>
    <w:rsid w:val="00F61198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  <w:ind w:right="7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F61198"/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tabs>
        <w:tab w:val="num" w:pos="360"/>
      </w:tabs>
      <w:spacing w:before="120"/>
      <w:ind w:left="0" w:firstLine="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customStyle="1" w:styleId="Mention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customStyle="1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customStyle="1" w:styleId="SmartHyperlink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33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7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6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api.inhousebrasil.com.br/v1/" TargetMode="Externa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api.vinibarr.com.br/v1/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nicius\AppData\Roaming\Microsoft\Modelos\Papel%20timbrado%20t&#233;cnico%20minimalista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B1461C7-CAC2-471E-8637-8A619E270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Papel timbrado técnico minimalista</Template>
  <TotalTime>0</TotalTime>
  <Pages>1</Pages>
  <Words>1959</Words>
  <Characters>10581</Characters>
  <Application>Microsoft Office Word</Application>
  <DocSecurity>0</DocSecurity>
  <Lines>88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2023-11-27T14:15:00Z</dcterms:created>
  <dcterms:modified xsi:type="dcterms:W3CDTF">2023-12-19T00:33:00Z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