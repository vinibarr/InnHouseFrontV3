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793272" w:rsidRPr="003B1BFD">
        <w:rPr>
          <w:rFonts w:ascii="Segoe UI" w:hAnsi="Segoe UI" w:cs="Segoe UI"/>
          <w:sz w:val="20"/>
          <w:szCs w:val="20"/>
          <w:lang w:val="pt-BR"/>
        </w:rPr>
        <w:t>30</w:t>
      </w:r>
      <w:r w:rsidRPr="003B1BFD">
        <w:rPr>
          <w:rFonts w:ascii="Segoe UI" w:hAnsi="Segoe UI" w:cs="Segoe UI"/>
          <w:sz w:val="20"/>
          <w:szCs w:val="20"/>
          <w:lang w:val="pt-BR"/>
        </w:rPr>
        <w:t>/11/2023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Padrão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RestFull</w:t>
      </w:r>
      <w:proofErr w:type="spellEnd"/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homologação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produção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(off-line no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momento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Autenticação (quando aplicável):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Bearer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pt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en</w:t>
      </w:r>
      <w:proofErr w:type="spellEnd"/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es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Up</w:t>
      </w:r>
      <w:proofErr w:type="spellEnd"/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"vinibarr@hotmail.com",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type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040808" w:rsidRPr="00AF1EC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AF1EC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:</w:t>
      </w:r>
    </w:p>
    <w:p w:rsidR="00040808" w:rsidRPr="00AF1EC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040808" w:rsidRPr="00AF1EC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",</w:t>
      </w:r>
    </w:p>
    <w:p w:rsidR="00040808" w:rsidRPr="00AF1EC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Confirmação de Email (no pós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>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"3aff0a9904b5acac00cd8d6c29d522d93bb500136c521ba3e61bce1cb059a7d4", </w:t>
      </w:r>
    </w:p>
    <w:p w:rsidR="00A81578" w:rsidRPr="00AF1EC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</w:t>
      </w:r>
    </w:p>
    <w:p w:rsidR="00A81578" w:rsidRPr="00AF1EC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}</w:t>
      </w:r>
    </w:p>
    <w:p w:rsidR="00A81578" w:rsidRPr="00AF1EC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:</w:t>
      </w:r>
    </w:p>
    <w:p w:rsidR="00A81578" w:rsidRPr="00AF1EC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81578" w:rsidRPr="00AF1EC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",</w:t>
      </w:r>
    </w:p>
    <w:p w:rsidR="00A81578" w:rsidRPr="00AF1EC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forgot-password</w:t>
      </w:r>
      <w:proofErr w:type="spellEnd"/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proofErr w:type="spellEnd"/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Reset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Senha</w:t>
      </w:r>
      <w:proofErr w:type="spellEnd"/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"SUCCESS_LOGIN",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Login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realizado com sucesso!",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"eyJ0eXAiOiJKV1QiLCJhbGciOiJIUzI1NiJ9.eyJzdWIiOjEsIm5hbWUiOiJWSU5JQ0lVUyBCQVJSRUlSQSIsImVtYWlsIjoiY29udGF0b0B2aW5pYmFyci5jb20uYnIiLCJleHAiOjE2OTYwMzIwMDB9.oqZpvb1GsJk3CeZPhE2GKsvocxpLc9kzkimKJXrjLHc",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refresh_token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"eyJ0eXAiOiJKV1QiLCJhbGciOiJIUzI1NiJ9.eyJlbWFpbCI6ImNvbnRhdG9AdmluaWJhcnIuY29tLmJyIiwicmFtZG9tIjoiNjUwZjI3N2MyODQ1MyJ9.TQDpJ3B9uE4ZIFNhjBEG5BMQCXTTTifBWkBNJic291w"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Pr="003B1BFD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3B1BFD" w:rsidRPr="003B1BFD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Login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por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en-US"/>
        </w:rPr>
        <w:t xml:space="preserve"> Token</w:t>
      </w:r>
    </w:p>
    <w:p w:rsidR="003B1BFD" w:rsidRPr="003B1BFD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AF1EC5" w:rsidRDefault="003B1BFD" w:rsidP="003B1BFD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</w:p>
    <w:p w:rsidR="003B1BFD" w:rsidRPr="00AF1EC5" w:rsidRDefault="003B1BFD" w:rsidP="003B1BFD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  <w:r w:rsidRPr="00AF1EC5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3B1BFD" w:rsidRPr="00AF1EC5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4034FA" w:rsidRPr="00AF1EC5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AF1EC5">
        <w:rPr>
          <w:rFonts w:ascii="Segoe UI" w:hAnsi="Segoe UI" w:cs="Segoe UI"/>
          <w:b/>
          <w:sz w:val="20"/>
          <w:szCs w:val="20"/>
          <w:lang w:val="pt-BR"/>
        </w:rPr>
        <w:t>Logoff</w:t>
      </w:r>
      <w:proofErr w:type="spellEnd"/>
    </w:p>
    <w:p w:rsidR="00793272" w:rsidRPr="00AF1EC5" w:rsidRDefault="0079327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logoff</w:t>
      </w:r>
      <w:proofErr w:type="spellEnd"/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{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793272" w:rsidRPr="003B1BFD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793272" w:rsidRPr="003B1BFD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Default="00AF1EC5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F1EC5" w:rsidRPr="00AF1EC5" w:rsidRDefault="00AF1EC5" w:rsidP="00AF1EC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lastRenderedPageBreak/>
        <w:t>Atualização do Usuário</w:t>
      </w:r>
    </w:p>
    <w:p w:rsidR="00AF1EC5" w:rsidRDefault="00AF1EC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 xml:space="preserve">Método: </w:t>
      </w:r>
      <w:r>
        <w:rPr>
          <w:rFonts w:ascii="Segoe UI" w:hAnsi="Segoe UI" w:cs="Segoe UI"/>
          <w:sz w:val="20"/>
          <w:szCs w:val="20"/>
          <w:lang w:val="pt-BR"/>
        </w:rPr>
        <w:t>PUT</w:t>
      </w:r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users</w:t>
      </w:r>
      <w:proofErr w:type="spellEnd"/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name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vinicius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 3",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"vinibarr@gmail.com",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"FAIL_LOGIN",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</w:t>
      </w:r>
    </w:p>
    <w:p w:rsidR="00A14038" w:rsidRPr="003B1BFD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}</w:t>
      </w:r>
      <w:r w:rsidR="00A14038" w:rsidRPr="003B1BFD">
        <w:rPr>
          <w:rFonts w:ascii="Segoe UI" w:hAnsi="Segoe UI" w:cs="Segoe UI"/>
          <w:sz w:val="20"/>
          <w:szCs w:val="20"/>
          <w:lang w:val="pt-BR"/>
        </w:rPr>
        <w:br w:type="page"/>
      </w:r>
      <w:bookmarkStart w:id="0" w:name="_GoBack"/>
      <w:bookmarkEnd w:id="0"/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Retorno de email por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Observação: esse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endpoint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foi solicitado por um dos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devs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front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getemailbytoken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AF1EC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</w:t>
      </w:r>
    </w:p>
    <w:p w:rsidR="00E8336B" w:rsidRPr="00AF1EC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}</w:t>
      </w:r>
      <w:r w:rsidRPr="00AF1EC5">
        <w:rPr>
          <w:rFonts w:ascii="Segoe UI" w:hAnsi="Segoe UI" w:cs="Segoe UI"/>
          <w:sz w:val="20"/>
          <w:szCs w:val="20"/>
          <w:lang w:val="en-US"/>
        </w:rPr>
        <w:tab/>
      </w:r>
    </w:p>
    <w:p w:rsidR="008065BD" w:rsidRPr="00AF1EC5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8336B" w:rsidRPr="00AF1EC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:</w:t>
      </w:r>
    </w:p>
    <w:p w:rsidR="008065BD" w:rsidRPr="00AF1EC5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8065BD" w:rsidRPr="00AF1EC5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",</w:t>
      </w:r>
    </w:p>
    <w:p w:rsidR="008065BD" w:rsidRPr="00AF1EC5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8065BD" w:rsidRPr="003B1BFD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logoff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concluído"</w:t>
      </w:r>
    </w:p>
    <w:p w:rsidR="004C38C2" w:rsidRPr="003B1BFD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tiposdetipos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": "Different",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": "Classic",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Ciudad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": "City",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": "Field",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Playa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": "Beach",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Pareja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": "Couple",</w:t>
      </w:r>
    </w:p>
    <w:p w:rsidR="00475D17" w:rsidRPr="00AF1EC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"Air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conditioning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Free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gratis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Estacionameno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Paid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Aparcamiento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"Mesa de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trabajo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Balcony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AF1EC5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Balcón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",</w:t>
      </w:r>
    </w:p>
    <w:p w:rsidR="00E36032" w:rsidRPr="00AF1EC5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sectPr w:rsidR="00E36032" w:rsidRPr="003B1BFD" w:rsidSect="00DD40B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7A39" w:rsidRDefault="00CD7A39" w:rsidP="001C66AD">
      <w:pPr>
        <w:spacing w:after="0" w:line="240" w:lineRule="auto"/>
      </w:pPr>
      <w:r>
        <w:separator/>
      </w:r>
    </w:p>
  </w:endnote>
  <w:endnote w:type="continuationSeparator" w:id="0">
    <w:p w:rsidR="00CD7A39" w:rsidRDefault="00CD7A39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7EF2174-53F0-4311-AE42-A8818341FAD7}"/>
    <w:embedBold r:id="rId2" w:fontKey="{8FA0B4E9-F837-45E1-B6EF-7942BDE7BD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8AE9E77-B54F-42C7-A6A1-0EF826A86303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819B90F0-3538-4D12-9187-2A9D9B1F8064}"/>
    <w:embedBold r:id="rId5" w:fontKey="{79DF89AF-5C81-4527-A552-8756652661FC}"/>
    <w:embedItalic r:id="rId6" w:fontKey="{E42CDE62-9FC5-4C68-ADC0-B76CA31E6C2F}"/>
    <w:embedBoldItalic r:id="rId7" w:fontKey="{18BE87B2-648D-4B90-98F0-EB467FD304E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25EF86C8-1CC2-454A-8550-70DD69C79CEE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4E67693C-1AC6-433D-BF74-C0F5786DEF0B}"/>
    <w:embedBold r:id="rId10" w:fontKey="{11A8B037-6707-435F-BC34-A0344852035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AF1EC5" w:rsidRPr="00AF1EC5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18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7A39" w:rsidRDefault="00CD7A39" w:rsidP="001C66AD">
      <w:pPr>
        <w:spacing w:after="0" w:line="240" w:lineRule="auto"/>
      </w:pPr>
      <w:r>
        <w:separator/>
      </w:r>
    </w:p>
  </w:footnote>
  <w:footnote w:type="continuationSeparator" w:id="0">
    <w:p w:rsidR="00CD7A39" w:rsidRDefault="00CD7A39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EndPr/>
    <w:sdtContent>
      <w:p w:rsidR="003D65C5" w:rsidRDefault="003D65C5">
        <w:pPr>
          <w:pStyle w:val="Cabealho"/>
        </w:pPr>
        <w:r>
          <w:t>API Projeto InnHouse – Vinibarr Sistemas Online</w:t>
        </w:r>
      </w:p>
    </w:sdtContent>
  </w:sdt>
  <w:p w:rsidR="00691944" w:rsidRPr="00D90F4C" w:rsidRDefault="00691944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65C5" w:rsidRDefault="003D65C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C56E6"/>
    <w:rsid w:val="00361E11"/>
    <w:rsid w:val="003B1BFD"/>
    <w:rsid w:val="003B4F52"/>
    <w:rsid w:val="003D65C5"/>
    <w:rsid w:val="0040090B"/>
    <w:rsid w:val="004034FA"/>
    <w:rsid w:val="00433D57"/>
    <w:rsid w:val="0046302A"/>
    <w:rsid w:val="00475D17"/>
    <w:rsid w:val="00487D2D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C4A8B"/>
    <w:rsid w:val="005D6278"/>
    <w:rsid w:val="005F2035"/>
    <w:rsid w:val="005F7990"/>
    <w:rsid w:val="00600AC2"/>
    <w:rsid w:val="00622682"/>
    <w:rsid w:val="0063739C"/>
    <w:rsid w:val="00657B98"/>
    <w:rsid w:val="00691944"/>
    <w:rsid w:val="006B248A"/>
    <w:rsid w:val="006B2E3A"/>
    <w:rsid w:val="00703BBA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73847"/>
    <w:rsid w:val="00A81578"/>
    <w:rsid w:val="00A90467"/>
    <w:rsid w:val="00AF1EC5"/>
    <w:rsid w:val="00B208D4"/>
    <w:rsid w:val="00B27589"/>
    <w:rsid w:val="00B507CC"/>
    <w:rsid w:val="00BA1D94"/>
    <w:rsid w:val="00BD4753"/>
    <w:rsid w:val="00BD5CB1"/>
    <w:rsid w:val="00BE62EE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D7A39"/>
    <w:rsid w:val="00CE6104"/>
    <w:rsid w:val="00CE7918"/>
    <w:rsid w:val="00CF1B89"/>
    <w:rsid w:val="00D05D0B"/>
    <w:rsid w:val="00D16163"/>
    <w:rsid w:val="00D50B65"/>
    <w:rsid w:val="00D90F4C"/>
    <w:rsid w:val="00DB3FAD"/>
    <w:rsid w:val="00DD3026"/>
    <w:rsid w:val="00DD40BE"/>
    <w:rsid w:val="00E3269E"/>
    <w:rsid w:val="00E36032"/>
    <w:rsid w:val="00E61C09"/>
    <w:rsid w:val="00E66C3D"/>
    <w:rsid w:val="00E8336B"/>
    <w:rsid w:val="00EB263C"/>
    <w:rsid w:val="00EB3B58"/>
    <w:rsid w:val="00EC5058"/>
    <w:rsid w:val="00EC7359"/>
    <w:rsid w:val="00EE3054"/>
    <w:rsid w:val="00F00606"/>
    <w:rsid w:val="00F01256"/>
    <w:rsid w:val="00F24448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F1EC5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9B35B0DD-DDD3-4724-9F0A-99CA77ACE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1</Pages>
  <Words>1938</Words>
  <Characters>10466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2023-12-09T01:38:00Z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