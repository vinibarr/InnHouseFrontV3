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963F2F">
        <w:rPr>
          <w:rFonts w:ascii="Segoe UI" w:hAnsi="Segoe UI" w:cs="Segoe UI"/>
          <w:sz w:val="20"/>
          <w:szCs w:val="20"/>
          <w:lang w:val="pt-BR"/>
        </w:rPr>
        <w:t>12/01/2024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Padrão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RestFull</w:t>
      </w:r>
      <w:proofErr w:type="spellEnd"/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homologação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produção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(off-line no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momento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Autenticação (quando aplicável):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Bearer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pt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en</w:t>
      </w:r>
      <w:proofErr w:type="spellEnd"/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es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Up</w:t>
      </w:r>
      <w:proofErr w:type="spellEnd"/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 xml:space="preserve">": "vinibarr@hotmail.com",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type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Confirmação de Email (no pós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>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"3aff0a9904b5acac00cd8d6c29d522d93bb500136c521ba3e61bce1cb059a7d4", </w:t>
      </w:r>
    </w:p>
    <w:p w:rsidR="00A81578" w:rsidRPr="00123D60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</w:t>
      </w:r>
    </w:p>
    <w:p w:rsidR="00A81578" w:rsidRPr="00123D60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123D60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>Saída:</w:t>
      </w:r>
    </w:p>
    <w:p w:rsidR="00A81578" w:rsidRPr="00123D60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123D60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",</w:t>
      </w:r>
    </w:p>
    <w:p w:rsidR="00A81578" w:rsidRPr="00123D60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forgot-password</w:t>
      </w:r>
      <w:proofErr w:type="spellEnd"/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proofErr w:type="spellEnd"/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E3269E" w:rsidRPr="00963F2F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Reset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Senha</w:t>
      </w:r>
      <w:proofErr w:type="spellEnd"/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"SUCCESS_LOGIN",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Login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 realizado com sucesso!",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"eyJ0eXAiOiJKV1QiLCJhbGciOiJIUzI1NiJ9.eyJzdWIiOjE5LCJuYW1lIjoidmluaWNpdXMgdmFzY2Fpbm8iLCJlbWFpbCI6InZpbmliYXJyQGhvdG1haWwuY29tIiwiZXhwIjoiMjAyMy0xMi0yNSAyMToyNjozOCJ9.aqpP0fuXRsHPHjKt1cqXDlotHIGKSneqbFT17Brt5ec",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refresh_token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"eyJ0eXAiOiJKV1QiLCJhbGciOiJIUzI1NiJ9.eyJlbWFpbCI6InZpbmliYXJyQGhvdG1haWwuY29tIiwicmFtZG9tIjoiNjU4MGUzM2U3NWRlZCJ9.LPygfaHjItPhgC3y5g1HEflm_vhZx0LNReZcdNuCRNs",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F61198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}</w:t>
      </w:r>
    </w:p>
    <w:p w:rsidR="003B1BFD" w:rsidRPr="00F61198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br w:type="page"/>
      </w:r>
      <w:proofErr w:type="spellStart"/>
      <w:r w:rsidRPr="00F61198">
        <w:rPr>
          <w:rFonts w:ascii="Segoe UI" w:hAnsi="Segoe UI" w:cs="Segoe UI"/>
          <w:b/>
          <w:sz w:val="20"/>
          <w:szCs w:val="20"/>
          <w:lang w:val="pt-BR"/>
        </w:rPr>
        <w:lastRenderedPageBreak/>
        <w:t>Login</w:t>
      </w:r>
      <w:proofErr w:type="spellEnd"/>
      <w:r w:rsidRPr="00F61198">
        <w:rPr>
          <w:rFonts w:ascii="Segoe UI" w:hAnsi="Segoe UI" w:cs="Segoe UI"/>
          <w:b/>
          <w:sz w:val="20"/>
          <w:szCs w:val="20"/>
          <w:lang w:val="pt-BR"/>
        </w:rPr>
        <w:t xml:space="preserve"> por Token</w:t>
      </w:r>
    </w:p>
    <w:p w:rsidR="003B1BFD" w:rsidRPr="00F61198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3B1BFD" w:rsidRPr="00963F2F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636557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123D60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123D60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123D60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123D60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123D60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123D60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"data": "vinibarr@hotmail.com",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}</w:t>
      </w:r>
      <w:r w:rsidR="003B1BFD" w:rsidRPr="00963F2F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3B1BFD" w:rsidRPr="00963F2F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4034FA" w:rsidRPr="00963F2F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963F2F">
        <w:rPr>
          <w:rFonts w:ascii="Segoe UI" w:hAnsi="Segoe UI" w:cs="Segoe UI"/>
          <w:b/>
          <w:sz w:val="20"/>
          <w:szCs w:val="20"/>
          <w:lang w:val="en-US"/>
        </w:rPr>
        <w:t>Logoff</w:t>
      </w:r>
    </w:p>
    <w:p w:rsidR="00793272" w:rsidRPr="00963F2F" w:rsidRDefault="00793272" w:rsidP="004034FA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End Point: logoff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Entrada: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B21795" w:rsidRPr="00F61198" w:rsidRDefault="00793272" w:rsidP="00B2179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"</w:t>
      </w:r>
    </w:p>
    <w:p w:rsidR="00793272" w:rsidRPr="00F61198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>}</w:t>
      </w:r>
    </w:p>
    <w:p w:rsidR="00A14038" w:rsidRPr="00F61198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:</w:t>
      </w: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793272" w:rsidRPr="00123D60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123D60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123D60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123D60">
        <w:rPr>
          <w:rFonts w:ascii="Segoe UI" w:hAnsi="Segoe UI" w:cs="Segoe UI"/>
          <w:sz w:val="20"/>
          <w:szCs w:val="20"/>
          <w:lang w:val="en-US"/>
        </w:rPr>
        <w:t>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Default="00AF1EC5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F1EC5" w:rsidRPr="00AF1EC5" w:rsidRDefault="00AF1EC5" w:rsidP="00AF1EC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lastRenderedPageBreak/>
        <w:t>Atualização do Usuário</w:t>
      </w:r>
    </w:p>
    <w:p w:rsidR="00AF1EC5" w:rsidRDefault="00AF1EC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Pr="00122FE2" w:rsidRDefault="00AF1EC5" w:rsidP="00AF1EC5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122FE2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122FE2">
        <w:rPr>
          <w:rFonts w:ascii="Segoe UI" w:hAnsi="Segoe UI" w:cs="Segoe UI"/>
          <w:sz w:val="20"/>
          <w:szCs w:val="20"/>
          <w:lang w:val="en-US"/>
        </w:rPr>
        <w:t xml:space="preserve">: </w:t>
      </w:r>
      <w:r w:rsidR="00122FE2" w:rsidRPr="00122FE2">
        <w:rPr>
          <w:rFonts w:ascii="Segoe UI" w:hAnsi="Segoe UI" w:cs="Segoe UI"/>
          <w:sz w:val="20"/>
          <w:szCs w:val="20"/>
          <w:lang w:val="en-US"/>
        </w:rPr>
        <w:t>POST – Multi Part Form D</w:t>
      </w:r>
      <w:r w:rsidR="00122FE2">
        <w:rPr>
          <w:rFonts w:ascii="Segoe UI" w:hAnsi="Segoe UI" w:cs="Segoe UI"/>
          <w:sz w:val="20"/>
          <w:szCs w:val="20"/>
          <w:lang w:val="en-US"/>
        </w:rPr>
        <w:t>ata</w:t>
      </w:r>
    </w:p>
    <w:p w:rsidR="00AF1EC5" w:rsidRPr="00E67891" w:rsidRDefault="00AF1EC5" w:rsidP="00AF1EC5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67891" w:rsidRPr="00E67891">
        <w:rPr>
          <w:rFonts w:ascii="Segoe UI" w:hAnsi="Segoe UI" w:cs="Segoe UI"/>
          <w:sz w:val="20"/>
          <w:szCs w:val="20"/>
          <w:lang w:val="pt-BR"/>
        </w:rPr>
        <w:t>updateusers</w:t>
      </w:r>
      <w:proofErr w:type="spellEnd"/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name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vinicius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 3",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"vinibarr@gmail.com",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122FE2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r w:rsidR="00122FE2">
        <w:rPr>
          <w:rFonts w:ascii="Segoe UI" w:hAnsi="Segoe UI" w:cs="Segoe UI"/>
          <w:sz w:val="20"/>
          <w:szCs w:val="20"/>
          <w:lang w:val="pt-BR"/>
        </w:rPr>
        <w:t>,</w:t>
      </w:r>
    </w:p>
    <w:p w:rsid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</w:p>
    <w:p w:rsid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A imagem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vai com nome “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>”.</w:t>
      </w:r>
    </w:p>
    <w:p w:rsidR="00AF1EC5" w:rsidRPr="00123D60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>Saída:</w:t>
      </w:r>
    </w:p>
    <w:p w:rsidR="00AF1EC5" w:rsidRPr="00123D60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123D60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>{</w:t>
      </w:r>
    </w:p>
    <w:p w:rsidR="00122FE2" w:rsidRPr="00123D60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",</w:t>
      </w:r>
    </w:p>
    <w:p w:rsidR="00122FE2" w:rsidRPr="00123D60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"Usuário atualizado com sucesso"</w:t>
      </w:r>
    </w:p>
    <w:p w:rsidR="00A14038" w:rsidRPr="003B1BFD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>}</w:t>
      </w:r>
      <w:r w:rsidR="00A14038"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Retorno de email por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Observação: esse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endpoint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foi solicitado por um dos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devs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front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getemailbytoken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</w:p>
    <w:p w:rsidR="008065BD" w:rsidRPr="00B21795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B21795" w:rsidRPr="00123D60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123D60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123D60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123D60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123D60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123D60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F61198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pt-BR"/>
        </w:rPr>
        <w:t>"data": "vinibarr@hotmail.com"</w:t>
      </w:r>
    </w:p>
    <w:p w:rsidR="00A14A45" w:rsidRPr="003B1BFD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tiposdetipos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r w:rsidR="00123D60">
        <w:rPr>
          <w:rFonts w:ascii="Segoe UI" w:hAnsi="Segoe UI" w:cs="Segoe UI"/>
          <w:sz w:val="20"/>
          <w:szCs w:val="20"/>
          <w:lang w:val="pt-BR"/>
        </w:rPr>
        <w:t>“</w:t>
      </w:r>
      <w:hyperlink r:id="rId13" w:history="1">
        <w:r w:rsidR="00123D60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https://api.vinibarr.com.br/img/casa-over.jpg</w:t>
        </w:r>
      </w:hyperlink>
      <w:r w:rsidR="00123D60">
        <w:rPr>
          <w:rFonts w:ascii="Segoe UI" w:hAnsi="Segoe UI" w:cs="Segoe UI"/>
          <w:sz w:val="20"/>
          <w:szCs w:val="20"/>
          <w:lang w:val="pt-BR"/>
        </w:rPr>
        <w:t>”,</w:t>
      </w:r>
    </w:p>
    <w:p w:rsidR="00123D60" w:rsidRPr="003B1BFD" w:rsidRDefault="00123D60" w:rsidP="00123D60">
      <w:pPr>
        <w:ind w:left="720" w:right="0" w:firstLine="72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hyperlink r:id="rId14" w:history="1">
        <w:r w:rsidR="00123D60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https://api.vinibarr.com.br/img/apartamento-over.jpg</w:t>
        </w:r>
      </w:hyperlink>
      <w:r w:rsidR="00123D60">
        <w:rPr>
          <w:rFonts w:ascii="Segoe UI" w:hAnsi="Segoe UI" w:cs="Segoe UI"/>
          <w:sz w:val="20"/>
          <w:szCs w:val="20"/>
          <w:lang w:val="pt-BR"/>
        </w:rPr>
        <w:t>,</w:t>
      </w:r>
    </w:p>
    <w:p w:rsidR="00123D60" w:rsidRPr="003B1BFD" w:rsidRDefault="00123D60" w:rsidP="00123D60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123D60" w:rsidRPr="003B1BFD" w:rsidRDefault="00123D60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hyperlink r:id="rId15" w:history="1">
        <w:r w:rsidR="00123D60" w:rsidRPr="0012374E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https://api.vinibarr.com.br/img/pousada-over.jpg</w:t>
        </w:r>
      </w:hyperlink>
      <w:r w:rsidR="00123D60">
        <w:rPr>
          <w:rFonts w:ascii="Segoe UI" w:hAnsi="Segoe UI" w:cs="Segoe UI"/>
          <w:sz w:val="20"/>
          <w:szCs w:val="20"/>
          <w:lang w:val="pt-BR"/>
        </w:rPr>
        <w:t>”,</w:t>
      </w:r>
    </w:p>
    <w:p w:rsidR="00123D60" w:rsidRPr="003B1BFD" w:rsidRDefault="00123D60" w:rsidP="00123D60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123D60" w:rsidRPr="003B1BFD" w:rsidRDefault="00123D60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"https://api.vinibarr.com.br/img/hotel.jpg",</w:t>
      </w:r>
    </w:p>
    <w:p w:rsidR="00A14A45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r w:rsidR="00AC13E3">
        <w:rPr>
          <w:rFonts w:ascii="Segoe UI" w:hAnsi="Segoe UI" w:cs="Segoe UI"/>
          <w:sz w:val="20"/>
          <w:szCs w:val="20"/>
          <w:lang w:val="pt-BR"/>
        </w:rPr>
        <w:fldChar w:fldCharType="begin"/>
      </w:r>
      <w:r w:rsidR="00AC13E3">
        <w:rPr>
          <w:rFonts w:ascii="Segoe UI" w:hAnsi="Segoe UI" w:cs="Segoe UI"/>
          <w:sz w:val="20"/>
          <w:szCs w:val="20"/>
          <w:lang w:val="pt-BR"/>
        </w:rPr>
        <w:instrText xml:space="preserve"> HYPERLINK "</w:instrText>
      </w:r>
      <w:r w:rsidR="00AC13E3" w:rsidRPr="003B1BFD">
        <w:rPr>
          <w:rFonts w:ascii="Segoe UI" w:hAnsi="Segoe UI" w:cs="Segoe UI"/>
          <w:sz w:val="20"/>
          <w:szCs w:val="20"/>
          <w:lang w:val="pt-BR"/>
        </w:rPr>
        <w:instrText>https://api.vinibarr.com.br/img/hotel-over.jpg</w:instrText>
      </w:r>
      <w:r w:rsidR="00AC13E3">
        <w:rPr>
          <w:rFonts w:ascii="Segoe UI" w:hAnsi="Segoe UI" w:cs="Segoe UI"/>
          <w:sz w:val="20"/>
          <w:szCs w:val="20"/>
          <w:lang w:val="pt-BR"/>
        </w:rPr>
        <w:instrText xml:space="preserve">" </w:instrText>
      </w:r>
      <w:r w:rsidR="00AC13E3">
        <w:rPr>
          <w:rFonts w:ascii="Segoe UI" w:hAnsi="Segoe UI" w:cs="Segoe UI"/>
          <w:sz w:val="20"/>
          <w:szCs w:val="20"/>
          <w:lang w:val="pt-BR"/>
        </w:rPr>
        <w:fldChar w:fldCharType="separate"/>
      </w:r>
      <w:r w:rsidR="00AC13E3" w:rsidRPr="0012374E">
        <w:rPr>
          <w:rStyle w:val="Hyperlink"/>
          <w:rFonts w:ascii="Segoe UI" w:hAnsi="Segoe UI" w:cs="Segoe UI"/>
          <w:sz w:val="20"/>
          <w:szCs w:val="20"/>
          <w:lang w:val="pt-BR"/>
        </w:rPr>
        <w:t>https://api.vinibarr.com.br/img/hotel-over.jpg</w:t>
      </w:r>
      <w:r w:rsidR="00AC13E3">
        <w:rPr>
          <w:rFonts w:ascii="Segoe UI" w:hAnsi="Segoe UI" w:cs="Segoe UI"/>
          <w:sz w:val="20"/>
          <w:szCs w:val="20"/>
          <w:lang w:val="pt-BR"/>
        </w:rPr>
        <w:fldChar w:fldCharType="end"/>
      </w:r>
      <w:r w:rsidR="00AC13E3">
        <w:rPr>
          <w:rFonts w:ascii="Segoe UI" w:hAnsi="Segoe UI" w:cs="Segoe UI"/>
          <w:sz w:val="20"/>
          <w:szCs w:val="20"/>
          <w:lang w:val="pt-BR"/>
        </w:rPr>
        <w:t>”</w:t>
      </w:r>
      <w:bookmarkStart w:id="0" w:name="_GoBack"/>
      <w:bookmarkEnd w:id="0"/>
      <w:r w:rsidR="00AC13E3">
        <w:rPr>
          <w:rFonts w:ascii="Segoe UI" w:hAnsi="Segoe UI" w:cs="Segoe UI"/>
          <w:sz w:val="20"/>
          <w:szCs w:val="20"/>
          <w:lang w:val="pt-BR"/>
        </w:rPr>
        <w:t>,</w:t>
      </w:r>
    </w:p>
    <w:p w:rsidR="00AC13E3" w:rsidRPr="003B1BFD" w:rsidRDefault="00AC13E3" w:rsidP="00AC13E3">
      <w:pPr>
        <w:ind w:left="720" w:right="0" w:firstLine="72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</w:t>
      </w:r>
      <w:r>
        <w:rPr>
          <w:rFonts w:ascii="Segoe UI" w:hAnsi="Segoe UI" w:cs="Segoe UI"/>
          <w:sz w:val="20"/>
          <w:szCs w:val="20"/>
          <w:lang w:val="pt-BR"/>
        </w:rPr>
        <w:t>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Different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Ciudad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"City",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"Field",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Playa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"Beach",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Pareja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Couple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3D60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"Air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conditioning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Free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gratis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Estacionameno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Paid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Aparcamiento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"Mesa de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trabajo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Balcony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123D60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Balcón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123D60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3D60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3D60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123D60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963F2F" w:rsidRPr="003B1BFD" w:rsidRDefault="00963F2F" w:rsidP="00963F2F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>Inserir nova propriedade</w:t>
      </w: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BF65F8" w:rsidRPr="00713BC2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newproperty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 xml:space="preserve"> </w:t>
      </w:r>
    </w:p>
    <w:p w:rsidR="00963F2F" w:rsidRPr="00713BC2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963F2F" w:rsidRPr="00713BC2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Entrada:</w:t>
      </w:r>
    </w:p>
    <w:p w:rsidR="00963F2F" w:rsidRPr="00713BC2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713BC2">
        <w:rPr>
          <w:rFonts w:ascii="Segoe UI" w:hAnsi="Segoe UI" w:cs="Segoe UI"/>
          <w:sz w:val="20"/>
          <w:szCs w:val="20"/>
          <w:lang w:val="pt-BR"/>
        </w:rPr>
        <w:t>const</w:t>
      </w:r>
      <w:proofErr w:type="spellEnd"/>
      <w:proofErr w:type="gramEnd"/>
      <w:r w:rsidRPr="00713BC2">
        <w:rPr>
          <w:rFonts w:ascii="Segoe UI" w:hAnsi="Segoe UI" w:cs="Segoe UI"/>
          <w:sz w:val="20"/>
          <w:szCs w:val="20"/>
          <w:lang w:val="pt-BR"/>
        </w:rPr>
        <w:t xml:space="preserve"> data = new 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FormData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();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("</w:t>
      </w: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", "eyJ0eXAiOiJKV1QiLCJhbGciOiJIUzI1NiJ9.eyJzdWIiOjE5LCJuYW1lIjoidmluaWNpdXMgdmFzY2Fpbm8iLCJlbWFpbCI6InZpbmliYXJyQGhvdG1haWwuY29tIiwiZXhwIjoiMjAyMy0xMi0yMSAxMTozODoxNCJ9.C7_M0RWZzSbwJqHyLeOjpvboCgDv8cyFrIgzcE7tOzU");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"language", 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tipo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"cep", "09691-000");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("logradouro", "rua julio de mesquita");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("numero", "160");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("bairro", "jardim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("cidade", "são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do campo");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estado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"SP");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complemento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"BLOCO D APTO 27");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"latitude", "-20.74127350505458");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"longitude", "-48.92289858879459");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hospedes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("quartos",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("banheiros",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("titulo", "apartamento 70 m2");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 "apartamento arejado de 3 quartos");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"camas", "5");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[3]",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[0]", "C:\\Users\\Vinicius\\OneDrive\\Imagens\\20230810.jpg");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"C:\\Users\\Vinicius\\OneDrive\\Imagens\\20230815.jpg");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lastRenderedPageBreak/>
        <w:t xml:space="preserve">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});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"POST", "http://localhost/InnHouseApi/v1/newproperty");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713BC2">
        <w:rPr>
          <w:rFonts w:ascii="Segoe UI" w:hAnsi="Segoe UI" w:cs="Segoe UI"/>
          <w:sz w:val="20"/>
          <w:szCs w:val="20"/>
          <w:lang w:val="pt-BR"/>
        </w:rPr>
        <w:t>xhr.send</w:t>
      </w:r>
      <w:proofErr w:type="spellEnd"/>
      <w:r w:rsidRPr="00713BC2">
        <w:rPr>
          <w:rFonts w:ascii="Segoe UI" w:hAnsi="Segoe UI" w:cs="Segoe UI"/>
          <w:sz w:val="20"/>
          <w:szCs w:val="20"/>
          <w:lang w:val="pt-BR"/>
        </w:rPr>
        <w:t>(data);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 xml:space="preserve">Observações: </w:t>
      </w:r>
    </w:p>
    <w:p w:rsidR="00963F2F" w:rsidRPr="00713BC2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 xml:space="preserve">Falta adicionar 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array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“documentos” </w:t>
      </w:r>
      <w:r>
        <w:rPr>
          <w:rFonts w:ascii="Segoe UI" w:hAnsi="Segoe UI" w:cs="Segoe UI"/>
          <w:sz w:val="20"/>
          <w:szCs w:val="20"/>
          <w:lang w:val="pt-BR"/>
        </w:rPr>
        <w:t xml:space="preserve">onde o proprietário deverá enviar arquivos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pdf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ou imagens como por exemplo conta de energia elétrica,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iptu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e outros comprovantes que validem a propriedade.</w:t>
      </w: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O retorno segue os padrões de sucesso ou falha.</w:t>
      </w: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BF65F8" w:rsidRPr="003B1BFD" w:rsidRDefault="00BF65F8" w:rsidP="00BF65F8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Listar propriedades por </w:t>
      </w:r>
      <w:proofErr w:type="spellStart"/>
      <w:r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Método: </w:t>
      </w:r>
      <w:r w:rsidR="00713BC2">
        <w:rPr>
          <w:rFonts w:ascii="Segoe UI" w:hAnsi="Segoe UI" w:cs="Segoe UI"/>
          <w:sz w:val="20"/>
          <w:szCs w:val="20"/>
          <w:lang w:val="pt-BR"/>
        </w:rPr>
        <w:t xml:space="preserve">POST – apenas esse método não funcionou com GET; a </w:t>
      </w:r>
      <w:proofErr w:type="spellStart"/>
      <w:r w:rsidR="00713BC2">
        <w:rPr>
          <w:rFonts w:ascii="Segoe UI" w:hAnsi="Segoe UI" w:cs="Segoe UI"/>
          <w:sz w:val="20"/>
          <w:szCs w:val="20"/>
          <w:lang w:val="pt-BR"/>
        </w:rPr>
        <w:t>api</w:t>
      </w:r>
      <w:proofErr w:type="spellEnd"/>
      <w:r w:rsidR="00713BC2">
        <w:rPr>
          <w:rFonts w:ascii="Segoe UI" w:hAnsi="Segoe UI" w:cs="Segoe UI"/>
          <w:sz w:val="20"/>
          <w:szCs w:val="20"/>
          <w:lang w:val="pt-BR"/>
        </w:rPr>
        <w:t xml:space="preserve"> não recebia dados no ambiente online mas recebia dados no ambiente local. Para não ficarmos parados, vamos usar o POST por enquanto.</w:t>
      </w:r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D6D4F" w:rsidRPr="00ED6D4F">
        <w:rPr>
          <w:rFonts w:ascii="Segoe UI" w:hAnsi="Segoe UI" w:cs="Segoe UI"/>
          <w:sz w:val="20"/>
          <w:szCs w:val="20"/>
          <w:lang w:val="pt-BR"/>
        </w:rPr>
        <w:t>getallproperty</w:t>
      </w:r>
      <w:proofErr w:type="spellEnd"/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BF65F8" w:rsidRPr="00713BC2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713BC2">
        <w:rPr>
          <w:rFonts w:ascii="Segoe UI" w:hAnsi="Segoe UI" w:cs="Segoe UI"/>
          <w:sz w:val="20"/>
          <w:szCs w:val="20"/>
          <w:lang w:val="pt-BR"/>
        </w:rPr>
        <w:t>Entrada:</w:t>
      </w: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pt-BR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pt-BR"/>
        </w:rPr>
        <w:t xml:space="preserve"> data =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JSON.stringify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"eyJ0eXAiOiJKV1QiLCJhbGciOiJIUzI1NiJ9.eyJzdWIiOjE5LCJuYW1lIjoidmluaWNpdXMgYmFycmVpcmEiLCJlbWFpbCI6InZpbmliYXJyQGhvdG1haWwuY29tIiwiZXhwIjoiMjAyMy0xMC0wMSAxODo0NjozNSJ9.K4MwzjRm-nCH88sIQ3qBWP-gmG5Rs7rh2yH6jjVgZuU",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</w:t>
      </w:r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"GET", "http://localhost/InnHouseApi/v1/getallproperty");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"Content-Type", "application/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json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xhr.send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(data);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Saída: 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"153",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70 m2",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observacoes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arejado de 3 quartos",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"pais": "BRASIL",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"uf": "SP",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"cidade": "são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do campo",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"logradouro": "rua julio de mesquita",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"numero":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"complemento":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cep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"09691-000",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"bairro": "jardim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"banheiros":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"quartos":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"pessoas":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"latitude": "-20.74127350505458",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"longitude": "-48.92289858879459",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"LIMPO",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"status": "Ativo",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"Casa",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caracteristicas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id_caracteristica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id_caracteristica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"comodidades":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"fotos":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"20230810.jpg",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"http://localhost/InnHouseApi/img/153/8703089f3e54536326ba652f34b2c362.jpg",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"20230815.jpg",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"http://localhost/InnHouseApi/img/153/4eb5f7e0809707513b391f9ed2840231.jpg",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963F2F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]</w:t>
      </w:r>
    </w:p>
    <w:sectPr w:rsidR="00BF65F8" w:rsidRPr="00963F2F" w:rsidSect="00DD40BE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7D3" w:rsidRDefault="003937D3" w:rsidP="001C66AD">
      <w:pPr>
        <w:spacing w:after="0" w:line="240" w:lineRule="auto"/>
      </w:pPr>
      <w:r>
        <w:separator/>
      </w:r>
    </w:p>
  </w:endnote>
  <w:endnote w:type="continuationSeparator" w:id="0">
    <w:p w:rsidR="003937D3" w:rsidRDefault="003937D3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017914F-34D3-4990-A0F4-C054D6ACBED1}"/>
    <w:embedBold r:id="rId2" w:fontKey="{EC70FB2C-30FF-4E5E-A37D-DE6FE68107B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8982DAA-84E5-4D4A-9823-3BDCD4158C80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44DF941F-461E-4B2F-BB4E-D05524206C4F}"/>
    <w:embedBold r:id="rId5" w:fontKey="{18C945A8-1379-4FCD-AD72-7AD8ADB55FDF}"/>
    <w:embedItalic r:id="rId6" w:fontKey="{45A3D928-A3A5-427B-994E-D494CAE81230}"/>
    <w:embedBoldItalic r:id="rId7" w:fontKey="{45C718D9-3EE5-4DC5-92A0-14501DCC561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88E096A9-6C50-48F5-8984-2D2C9F9B8C33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7DB3BA8B-CCDA-4022-950D-C6B26D2B82E8}"/>
    <w:embedBold r:id="rId10" w:fontKey="{1470ACED-D889-4B6E-A129-74D7FE7CE4E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AC13E3" w:rsidRPr="00AC13E3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22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7D3" w:rsidRDefault="003937D3" w:rsidP="001C66AD">
      <w:pPr>
        <w:spacing w:after="0" w:line="240" w:lineRule="auto"/>
      </w:pPr>
      <w:r>
        <w:separator/>
      </w:r>
    </w:p>
  </w:footnote>
  <w:footnote w:type="continuationSeparator" w:id="0">
    <w:p w:rsidR="003937D3" w:rsidRDefault="003937D3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EndPr/>
    <w:sdtContent>
      <w:p w:rsidR="00122FE2" w:rsidRDefault="00122FE2">
        <w:pPr>
          <w:pStyle w:val="Cabealho"/>
        </w:pPr>
        <w:r>
          <w:t>API Projeto InnHouse – Vinibarr Sistemas Online</w:t>
        </w:r>
      </w:p>
    </w:sdtContent>
  </w:sdt>
  <w:p w:rsidR="00122FE2" w:rsidRPr="00D90F4C" w:rsidRDefault="00122FE2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22FE2"/>
    <w:rsid w:val="00123D60"/>
    <w:rsid w:val="00141A84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A544B"/>
    <w:rsid w:val="002C56E6"/>
    <w:rsid w:val="00361E11"/>
    <w:rsid w:val="003937D3"/>
    <w:rsid w:val="003B1BFD"/>
    <w:rsid w:val="003B4F52"/>
    <w:rsid w:val="003D65C5"/>
    <w:rsid w:val="0040090B"/>
    <w:rsid w:val="004034FA"/>
    <w:rsid w:val="00406180"/>
    <w:rsid w:val="00433D57"/>
    <w:rsid w:val="0046302A"/>
    <w:rsid w:val="00475D17"/>
    <w:rsid w:val="00487D2D"/>
    <w:rsid w:val="004B58E5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A540F"/>
    <w:rsid w:val="005C4A8B"/>
    <w:rsid w:val="005D6278"/>
    <w:rsid w:val="005F2035"/>
    <w:rsid w:val="005F7990"/>
    <w:rsid w:val="00600AC2"/>
    <w:rsid w:val="00622682"/>
    <w:rsid w:val="00636557"/>
    <w:rsid w:val="0063739C"/>
    <w:rsid w:val="00657B98"/>
    <w:rsid w:val="00691944"/>
    <w:rsid w:val="006B248A"/>
    <w:rsid w:val="006B2E3A"/>
    <w:rsid w:val="00703BBA"/>
    <w:rsid w:val="00713BC2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D27CD"/>
    <w:rsid w:val="008E203A"/>
    <w:rsid w:val="0091229C"/>
    <w:rsid w:val="00940E73"/>
    <w:rsid w:val="00950D39"/>
    <w:rsid w:val="00963F2F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56315"/>
    <w:rsid w:val="00A73847"/>
    <w:rsid w:val="00A81578"/>
    <w:rsid w:val="00A90467"/>
    <w:rsid w:val="00AC13E3"/>
    <w:rsid w:val="00AF1EC5"/>
    <w:rsid w:val="00B208D4"/>
    <w:rsid w:val="00B21795"/>
    <w:rsid w:val="00B27589"/>
    <w:rsid w:val="00B507CC"/>
    <w:rsid w:val="00BA1D94"/>
    <w:rsid w:val="00BD4753"/>
    <w:rsid w:val="00BD5CB1"/>
    <w:rsid w:val="00BE62EE"/>
    <w:rsid w:val="00BF65F8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D7A39"/>
    <w:rsid w:val="00CE6104"/>
    <w:rsid w:val="00CE7918"/>
    <w:rsid w:val="00CF1B89"/>
    <w:rsid w:val="00D05D0B"/>
    <w:rsid w:val="00D16163"/>
    <w:rsid w:val="00D50B65"/>
    <w:rsid w:val="00D90F4C"/>
    <w:rsid w:val="00DB3FAD"/>
    <w:rsid w:val="00DC6BD1"/>
    <w:rsid w:val="00DD3026"/>
    <w:rsid w:val="00DD40BE"/>
    <w:rsid w:val="00E3269E"/>
    <w:rsid w:val="00E36032"/>
    <w:rsid w:val="00E61C09"/>
    <w:rsid w:val="00E66C3D"/>
    <w:rsid w:val="00E67891"/>
    <w:rsid w:val="00E8336B"/>
    <w:rsid w:val="00EB263C"/>
    <w:rsid w:val="00EB3B58"/>
    <w:rsid w:val="00EC5058"/>
    <w:rsid w:val="00EC7359"/>
    <w:rsid w:val="00ED6D4F"/>
    <w:rsid w:val="00EE3054"/>
    <w:rsid w:val="00F00606"/>
    <w:rsid w:val="00F01256"/>
    <w:rsid w:val="00F24448"/>
    <w:rsid w:val="00F470AA"/>
    <w:rsid w:val="00F61198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23D60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pi.vinibarr.com.br/img/casa-over.jpg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api.vinibarr.com.br/img/pousada-over.jpg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pi.vinibarr.com.br/img/apartamento-over.jpg" TargetMode="External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52DE693-2307-4A83-8DC4-AEC140EBF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minimalista.dotx</Template>
  <TotalTime>0</TotalTime>
  <Pages>23</Pages>
  <Words>2788</Words>
  <Characters>15056</Characters>
  <Application>Microsoft Office Word</Application>
  <DocSecurity>0</DocSecurity>
  <Lines>125</Lines>
  <Paragraphs>35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2024-01-15T18:19:00Z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